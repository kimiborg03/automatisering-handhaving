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F5C7" w14:textId="77777777" w:rsidR="0003206C" w:rsidRDefault="00914436" w:rsidP="00914436">
      <w:pPr>
        <w:pStyle w:val="Heading1"/>
      </w:pPr>
      <w:r>
        <w:t>Daily standup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10316E" w14:paraId="580F11F7" w14:textId="77777777" w:rsidTr="0010316E">
        <w:tc>
          <w:tcPr>
            <w:tcW w:w="2374" w:type="dxa"/>
          </w:tcPr>
          <w:p w14:paraId="4AE79D19" w14:textId="77777777" w:rsidR="0010316E" w:rsidRDefault="0010316E" w:rsidP="00914436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50D843C" w14:textId="6263EA2D" w:rsidR="0010316E" w:rsidRDefault="0010316E" w:rsidP="00914436">
            <w:r>
              <w:t>Kimi Borg</w:t>
            </w:r>
          </w:p>
        </w:tc>
        <w:tc>
          <w:tcPr>
            <w:tcW w:w="3344" w:type="dxa"/>
          </w:tcPr>
          <w:p w14:paraId="32829EB3" w14:textId="360228F8" w:rsidR="0010316E" w:rsidRDefault="51418574" w:rsidP="00914436">
            <w:r>
              <w:t>Appie Khalid</w:t>
            </w:r>
          </w:p>
        </w:tc>
      </w:tr>
      <w:tr w:rsidR="0010316E" w14:paraId="229C4781" w14:textId="77777777" w:rsidTr="0010316E">
        <w:tc>
          <w:tcPr>
            <w:tcW w:w="2374" w:type="dxa"/>
          </w:tcPr>
          <w:p w14:paraId="553121DF" w14:textId="77777777" w:rsidR="0010316E" w:rsidRDefault="0010316E" w:rsidP="00914436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5FE19B01" w14:textId="617D5EB0" w:rsidR="0010316E" w:rsidRDefault="0010316E" w:rsidP="00914436">
            <w:r>
              <w:t>158205</w:t>
            </w:r>
          </w:p>
        </w:tc>
        <w:tc>
          <w:tcPr>
            <w:tcW w:w="3344" w:type="dxa"/>
          </w:tcPr>
          <w:p w14:paraId="58ED4C7D" w14:textId="53A43E13" w:rsidR="0010316E" w:rsidRDefault="07E15262" w:rsidP="00914436">
            <w:r>
              <w:t>174663</w:t>
            </w:r>
          </w:p>
        </w:tc>
      </w:tr>
      <w:tr w:rsidR="00A976DF" w14:paraId="74FD3E12" w14:textId="77777777" w:rsidTr="0010316E">
        <w:tc>
          <w:tcPr>
            <w:tcW w:w="2374" w:type="dxa"/>
          </w:tcPr>
          <w:p w14:paraId="606FEF83" w14:textId="77777777" w:rsidR="00A976DF" w:rsidRDefault="00A976DF" w:rsidP="00914436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2F40B934" w14:textId="4D4A00A4" w:rsidR="00A976DF" w:rsidRDefault="00A976DF" w:rsidP="00914436">
            <w:r>
              <w:t>AEITO23SD-A</w:t>
            </w:r>
          </w:p>
        </w:tc>
        <w:tc>
          <w:tcPr>
            <w:tcW w:w="3344" w:type="dxa"/>
          </w:tcPr>
          <w:p w14:paraId="414451A7" w14:textId="331E8B2B" w:rsidR="00A976DF" w:rsidRDefault="00A976DF" w:rsidP="00914436">
            <w:r>
              <w:t>AEITO23SD-A</w:t>
            </w:r>
          </w:p>
        </w:tc>
      </w:tr>
      <w:tr w:rsidR="00A976DF" w14:paraId="54442C77" w14:textId="77777777" w:rsidTr="0010316E">
        <w:tc>
          <w:tcPr>
            <w:tcW w:w="4543" w:type="dxa"/>
            <w:gridSpan w:val="2"/>
          </w:tcPr>
          <w:p w14:paraId="6BEBAFB7" w14:textId="2E08B611" w:rsidR="00A976DF" w:rsidRPr="0010316E" w:rsidRDefault="00A976DF" w:rsidP="0010316E">
            <w:r>
              <w:t>28-03-2025</w:t>
            </w:r>
          </w:p>
        </w:tc>
        <w:tc>
          <w:tcPr>
            <w:tcW w:w="4519" w:type="dxa"/>
            <w:gridSpan w:val="2"/>
          </w:tcPr>
          <w:p w14:paraId="3243208A" w14:textId="14E49430" w:rsidR="00A976DF" w:rsidRDefault="1F4C0651" w:rsidP="72C0F9AD">
            <w:r>
              <w:t>28-03-2025</w:t>
            </w:r>
          </w:p>
        </w:tc>
      </w:tr>
      <w:tr w:rsidR="00A976DF" w14:paraId="1EDA57A2" w14:textId="77777777" w:rsidTr="0010316E">
        <w:tc>
          <w:tcPr>
            <w:tcW w:w="2374" w:type="dxa"/>
          </w:tcPr>
          <w:p w14:paraId="566AC55E" w14:textId="32207EB8" w:rsidR="00A976DF" w:rsidRDefault="009451F8" w:rsidP="00914436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3A57D8A1" w14:textId="77777777" w:rsidR="00A976DF" w:rsidRDefault="00A976DF" w:rsidP="00914436"/>
        </w:tc>
        <w:tc>
          <w:tcPr>
            <w:tcW w:w="3344" w:type="dxa"/>
          </w:tcPr>
          <w:p w14:paraId="592295D1" w14:textId="07D9672D" w:rsidR="00A976DF" w:rsidRDefault="00A976DF" w:rsidP="00914436"/>
        </w:tc>
      </w:tr>
      <w:tr w:rsidR="00A976DF" w14:paraId="502F48D4" w14:textId="77777777" w:rsidTr="0010316E">
        <w:tc>
          <w:tcPr>
            <w:tcW w:w="2374" w:type="dxa"/>
          </w:tcPr>
          <w:p w14:paraId="39609A20" w14:textId="7CAAFDEE" w:rsidR="00A976DF" w:rsidRDefault="009451F8" w:rsidP="00914436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74995F4B" w14:textId="1ADD3350" w:rsidR="00A976DF" w:rsidRDefault="00A976DF" w:rsidP="00914436">
            <w:r>
              <w:t>Een goed overleg met de product owner zodat wij  met voldoende informatie kunnen beginnen aan het project.</w:t>
            </w:r>
          </w:p>
        </w:tc>
        <w:tc>
          <w:tcPr>
            <w:tcW w:w="3344" w:type="dxa"/>
          </w:tcPr>
          <w:p w14:paraId="4A0580E9" w14:textId="1C7E1FD6" w:rsidR="00A976DF" w:rsidRDefault="1484A18C" w:rsidP="00914436">
            <w:r>
              <w:t>Een goed overleg met de product owner zodat wij  met voldoende informatie kunnen beginnen aan het project</w:t>
            </w:r>
          </w:p>
        </w:tc>
      </w:tr>
      <w:tr w:rsidR="00A976DF" w14:paraId="56189DC8" w14:textId="77777777" w:rsidTr="0010316E">
        <w:tc>
          <w:tcPr>
            <w:tcW w:w="2374" w:type="dxa"/>
          </w:tcPr>
          <w:p w14:paraId="4109D338" w14:textId="77777777" w:rsidR="00A976DF" w:rsidRDefault="00A976DF" w:rsidP="00914436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C343C3B" w14:textId="61EEC703" w:rsidR="00A976DF" w:rsidRDefault="00A976DF" w:rsidP="00914436">
            <w:r>
              <w:t>Niks</w:t>
            </w:r>
          </w:p>
        </w:tc>
        <w:tc>
          <w:tcPr>
            <w:tcW w:w="3344" w:type="dxa"/>
          </w:tcPr>
          <w:p w14:paraId="30F8DBE5" w14:textId="2C95F65D" w:rsidR="00A976DF" w:rsidRDefault="32D2C03C" w:rsidP="00914436">
            <w:r>
              <w:t>Niks</w:t>
            </w:r>
          </w:p>
        </w:tc>
      </w:tr>
    </w:tbl>
    <w:p w14:paraId="0969E756" w14:textId="77777777" w:rsidR="00914436" w:rsidRDefault="00914436" w:rsidP="009144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3F5858" w14:paraId="1E7BD71C" w14:textId="77777777">
        <w:tc>
          <w:tcPr>
            <w:tcW w:w="2374" w:type="dxa"/>
          </w:tcPr>
          <w:p w14:paraId="48463927" w14:textId="77777777" w:rsidR="003F5858" w:rsidRDefault="003F5858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490B74F2" w14:textId="77777777" w:rsidR="003F5858" w:rsidRDefault="003F5858">
            <w:r>
              <w:t>Kimi Borg</w:t>
            </w:r>
          </w:p>
        </w:tc>
        <w:tc>
          <w:tcPr>
            <w:tcW w:w="3344" w:type="dxa"/>
          </w:tcPr>
          <w:p w14:paraId="57923158" w14:textId="5939D379" w:rsidR="003F5858" w:rsidRDefault="00A976DF">
            <w:r>
              <w:t>Appie Khalid</w:t>
            </w:r>
          </w:p>
        </w:tc>
      </w:tr>
      <w:tr w:rsidR="003F5858" w14:paraId="1ABF542C" w14:textId="77777777">
        <w:tc>
          <w:tcPr>
            <w:tcW w:w="2374" w:type="dxa"/>
          </w:tcPr>
          <w:p w14:paraId="0FF8145B" w14:textId="77777777" w:rsidR="003F5858" w:rsidRDefault="003F5858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B31AFF7" w14:textId="77777777" w:rsidR="003F5858" w:rsidRDefault="003F5858">
            <w:r>
              <w:t>158205</w:t>
            </w:r>
          </w:p>
        </w:tc>
        <w:tc>
          <w:tcPr>
            <w:tcW w:w="3344" w:type="dxa"/>
          </w:tcPr>
          <w:p w14:paraId="7C386673" w14:textId="18418A3E" w:rsidR="003F5858" w:rsidRDefault="00A976DF">
            <w:r>
              <w:t>174663</w:t>
            </w:r>
          </w:p>
        </w:tc>
      </w:tr>
      <w:tr w:rsidR="00A976DF" w14:paraId="3AE26C01" w14:textId="77777777">
        <w:tc>
          <w:tcPr>
            <w:tcW w:w="2374" w:type="dxa"/>
          </w:tcPr>
          <w:p w14:paraId="390CE258" w14:textId="77777777" w:rsidR="00A976DF" w:rsidRDefault="00A976DF" w:rsidP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E5412F3" w14:textId="5ADC3780" w:rsidR="00A976DF" w:rsidRDefault="00A976DF" w:rsidP="00A976DF">
            <w:r>
              <w:t>AEITO23SD-A</w:t>
            </w:r>
          </w:p>
        </w:tc>
        <w:tc>
          <w:tcPr>
            <w:tcW w:w="3344" w:type="dxa"/>
          </w:tcPr>
          <w:p w14:paraId="3A67CAF8" w14:textId="49E15C47" w:rsidR="00A976DF" w:rsidRDefault="00A976DF" w:rsidP="00A976DF">
            <w:r>
              <w:t>AEITO23SD-A</w:t>
            </w:r>
          </w:p>
        </w:tc>
      </w:tr>
      <w:tr w:rsidR="00A976DF" w14:paraId="0070D4B6" w14:textId="77777777">
        <w:tc>
          <w:tcPr>
            <w:tcW w:w="4543" w:type="dxa"/>
            <w:gridSpan w:val="2"/>
          </w:tcPr>
          <w:p w14:paraId="537089AB" w14:textId="7D83DFC1" w:rsidR="00A976DF" w:rsidRPr="0010316E" w:rsidRDefault="00A976DF" w:rsidP="00A976DF">
            <w:r>
              <w:t>01-04-2025</w:t>
            </w:r>
          </w:p>
        </w:tc>
        <w:tc>
          <w:tcPr>
            <w:tcW w:w="4519" w:type="dxa"/>
            <w:gridSpan w:val="2"/>
          </w:tcPr>
          <w:p w14:paraId="1F5E51B2" w14:textId="77777777" w:rsidR="00A976DF" w:rsidRDefault="00A976DF" w:rsidP="00A976DF">
            <w:pPr>
              <w:pStyle w:val="Subtitle"/>
            </w:pPr>
          </w:p>
        </w:tc>
      </w:tr>
      <w:tr w:rsidR="00A976DF" w14:paraId="14A34B8A" w14:textId="77777777">
        <w:tc>
          <w:tcPr>
            <w:tcW w:w="2374" w:type="dxa"/>
          </w:tcPr>
          <w:p w14:paraId="039D02B1" w14:textId="1398DADB" w:rsidR="00A976DF" w:rsidRDefault="009451F8" w:rsidP="00A976DF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397CF919" w14:textId="2390D0EA" w:rsidR="00A976DF" w:rsidRDefault="00A976DF" w:rsidP="00A976DF">
            <w:r>
              <w:t>Een eerste afspraak met de product owner.</w:t>
            </w:r>
          </w:p>
        </w:tc>
        <w:tc>
          <w:tcPr>
            <w:tcW w:w="3344" w:type="dxa"/>
          </w:tcPr>
          <w:p w14:paraId="0A6D0D48" w14:textId="30848139" w:rsidR="00A976DF" w:rsidRDefault="3B16E2EF" w:rsidP="00A976DF">
            <w:r>
              <w:t>Een eerste afspraak met de product owner</w:t>
            </w:r>
          </w:p>
        </w:tc>
      </w:tr>
      <w:tr w:rsidR="00A976DF" w14:paraId="3319CEE8" w14:textId="77777777">
        <w:tc>
          <w:tcPr>
            <w:tcW w:w="2374" w:type="dxa"/>
          </w:tcPr>
          <w:p w14:paraId="5795B271" w14:textId="77777777" w:rsidR="00A976DF" w:rsidRDefault="00A976DF" w:rsidP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24EB7391" w14:textId="05AB620D" w:rsidR="00A976DF" w:rsidRDefault="00A976DF" w:rsidP="00A976DF">
            <w:r>
              <w:t>Bedenken en ontwerpen hoe wij de applicatie willen ontwerpen.</w:t>
            </w:r>
          </w:p>
        </w:tc>
        <w:tc>
          <w:tcPr>
            <w:tcW w:w="3344" w:type="dxa"/>
          </w:tcPr>
          <w:p w14:paraId="77BD4555" w14:textId="4F48853C" w:rsidR="00A976DF" w:rsidRDefault="0631CFCC" w:rsidP="00A976DF">
            <w:pPr>
              <w:rPr>
                <w:rFonts w:ascii="Calibri" w:eastAsia="Calibri" w:hAnsi="Calibri" w:cs="Calibri"/>
              </w:rPr>
            </w:pPr>
            <w:r w:rsidRPr="72C0F9AD">
              <w:rPr>
                <w:rFonts w:ascii="Calibri" w:eastAsia="Calibri" w:hAnsi="Calibri" w:cs="Calibri"/>
                <w:color w:val="000000" w:themeColor="text1"/>
              </w:rPr>
              <w:t>Bedenken en ontwerpen hoe wij de applicatie willen ontwerpen.</w:t>
            </w:r>
          </w:p>
        </w:tc>
      </w:tr>
      <w:tr w:rsidR="00A976DF" w14:paraId="4EF1F0B1" w14:textId="77777777">
        <w:tc>
          <w:tcPr>
            <w:tcW w:w="2374" w:type="dxa"/>
          </w:tcPr>
          <w:p w14:paraId="00236C08" w14:textId="77777777" w:rsidR="00A976DF" w:rsidRDefault="00A976DF" w:rsidP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9F428E6" w14:textId="77777777" w:rsidR="00A976DF" w:rsidRDefault="00A976DF" w:rsidP="00A976DF">
            <w:r>
              <w:t>Niks</w:t>
            </w:r>
          </w:p>
        </w:tc>
        <w:tc>
          <w:tcPr>
            <w:tcW w:w="3344" w:type="dxa"/>
          </w:tcPr>
          <w:p w14:paraId="56D1F006" w14:textId="3A05B957" w:rsidR="00A976DF" w:rsidRDefault="19F27B2E" w:rsidP="00A976DF">
            <w:r>
              <w:t>Niks</w:t>
            </w:r>
          </w:p>
        </w:tc>
      </w:tr>
    </w:tbl>
    <w:p w14:paraId="4A2523A9" w14:textId="06E0A321" w:rsidR="008921C0" w:rsidRDefault="008921C0" w:rsidP="00914436">
      <w:r>
        <w:br/>
      </w:r>
    </w:p>
    <w:p w14:paraId="72DECB61" w14:textId="77777777" w:rsidR="008921C0" w:rsidRDefault="008921C0">
      <w:r>
        <w:br w:type="page"/>
      </w:r>
    </w:p>
    <w:p w14:paraId="7BC9C6E8" w14:textId="77777777" w:rsidR="003F5858" w:rsidRDefault="003F5858" w:rsidP="009144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3F5858" w14:paraId="2311BB44" w14:textId="77777777">
        <w:tc>
          <w:tcPr>
            <w:tcW w:w="2374" w:type="dxa"/>
          </w:tcPr>
          <w:p w14:paraId="3567AB2F" w14:textId="77777777" w:rsidR="003F5858" w:rsidRDefault="003F5858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51EF0F4" w14:textId="77777777" w:rsidR="003F5858" w:rsidRDefault="003F5858">
            <w:r>
              <w:t>Kimi Borg</w:t>
            </w:r>
          </w:p>
        </w:tc>
        <w:tc>
          <w:tcPr>
            <w:tcW w:w="3344" w:type="dxa"/>
          </w:tcPr>
          <w:p w14:paraId="6F0EBA66" w14:textId="1A72BDD9" w:rsidR="003F5858" w:rsidRDefault="00A976DF">
            <w:r>
              <w:t>Appie Khalid</w:t>
            </w:r>
          </w:p>
        </w:tc>
      </w:tr>
      <w:tr w:rsidR="003F5858" w14:paraId="1C1E62D7" w14:textId="77777777">
        <w:tc>
          <w:tcPr>
            <w:tcW w:w="2374" w:type="dxa"/>
          </w:tcPr>
          <w:p w14:paraId="7A49DBDE" w14:textId="77777777" w:rsidR="003F5858" w:rsidRDefault="003F5858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7E84CE61" w14:textId="77777777" w:rsidR="003F5858" w:rsidRDefault="003F5858">
            <w:r>
              <w:t>158205</w:t>
            </w:r>
          </w:p>
        </w:tc>
        <w:tc>
          <w:tcPr>
            <w:tcW w:w="3344" w:type="dxa"/>
          </w:tcPr>
          <w:p w14:paraId="47EE4D75" w14:textId="25612D0A" w:rsidR="003F5858" w:rsidRDefault="00A976DF">
            <w:r>
              <w:t>174663</w:t>
            </w:r>
          </w:p>
        </w:tc>
      </w:tr>
      <w:tr w:rsidR="00A976DF" w14:paraId="39B16A71" w14:textId="77777777">
        <w:tc>
          <w:tcPr>
            <w:tcW w:w="2374" w:type="dxa"/>
          </w:tcPr>
          <w:p w14:paraId="54C283B5" w14:textId="77777777" w:rsidR="00A976DF" w:rsidRDefault="00A976DF" w:rsidP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5439A09" w14:textId="727A5A04" w:rsidR="00A976DF" w:rsidRDefault="00A976DF" w:rsidP="00A976DF">
            <w:r>
              <w:t>AEITO23SD-A</w:t>
            </w:r>
          </w:p>
        </w:tc>
        <w:tc>
          <w:tcPr>
            <w:tcW w:w="3344" w:type="dxa"/>
          </w:tcPr>
          <w:p w14:paraId="4D791898" w14:textId="20DABC5D" w:rsidR="00A976DF" w:rsidRDefault="00A976DF" w:rsidP="00A976DF">
            <w:r>
              <w:t>AEITO23SD-A</w:t>
            </w:r>
          </w:p>
        </w:tc>
      </w:tr>
      <w:tr w:rsidR="00A976DF" w14:paraId="1CBD5FF0" w14:textId="77777777">
        <w:tc>
          <w:tcPr>
            <w:tcW w:w="4543" w:type="dxa"/>
            <w:gridSpan w:val="2"/>
          </w:tcPr>
          <w:p w14:paraId="664D481E" w14:textId="0F7D7543" w:rsidR="00A976DF" w:rsidRPr="0010316E" w:rsidRDefault="00A976DF" w:rsidP="00A976DF">
            <w:r>
              <w:t>03-04-2025</w:t>
            </w:r>
          </w:p>
        </w:tc>
        <w:tc>
          <w:tcPr>
            <w:tcW w:w="4519" w:type="dxa"/>
            <w:gridSpan w:val="2"/>
          </w:tcPr>
          <w:p w14:paraId="3DD48349" w14:textId="77777777" w:rsidR="00A976DF" w:rsidRDefault="00A976DF" w:rsidP="00A976DF">
            <w:pPr>
              <w:pStyle w:val="Subtitle"/>
            </w:pPr>
          </w:p>
        </w:tc>
      </w:tr>
      <w:tr w:rsidR="00A976DF" w14:paraId="44ACD2DF" w14:textId="77777777">
        <w:tc>
          <w:tcPr>
            <w:tcW w:w="2374" w:type="dxa"/>
          </w:tcPr>
          <w:p w14:paraId="28163A8D" w14:textId="6969160E" w:rsidR="00A976DF" w:rsidRDefault="00A976DF" w:rsidP="00A976DF">
            <w:pPr>
              <w:pStyle w:val="Subtitle"/>
            </w:pPr>
            <w:r>
              <w:t xml:space="preserve">Wat heb </w:t>
            </w:r>
            <w:r w:rsidR="009451F8">
              <w:t>ik gedaan?</w:t>
            </w:r>
          </w:p>
        </w:tc>
        <w:tc>
          <w:tcPr>
            <w:tcW w:w="3344" w:type="dxa"/>
            <w:gridSpan w:val="2"/>
          </w:tcPr>
          <w:p w14:paraId="77D10E2F" w14:textId="37481F70" w:rsidR="00A976DF" w:rsidRDefault="00A976DF" w:rsidP="00A976DF">
            <w:r>
              <w:t>Een ontwerp hoe we de pagina eruit willen laten zien, de product owner gemaild voor meer details over het ruilsysteem dat hij opnoemde tijdens onze eerste ontmoeting.</w:t>
            </w:r>
          </w:p>
        </w:tc>
        <w:tc>
          <w:tcPr>
            <w:tcW w:w="3344" w:type="dxa"/>
          </w:tcPr>
          <w:p w14:paraId="2A1A0E8C" w14:textId="4D28CA70" w:rsidR="00A976DF" w:rsidRDefault="00A976DF" w:rsidP="00A976DF"/>
        </w:tc>
      </w:tr>
      <w:tr w:rsidR="00A976DF" w14:paraId="00026880" w14:textId="77777777">
        <w:tc>
          <w:tcPr>
            <w:tcW w:w="2374" w:type="dxa"/>
          </w:tcPr>
          <w:p w14:paraId="35228FD3" w14:textId="77777777" w:rsidR="00A976DF" w:rsidRDefault="00A976DF" w:rsidP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9F47131" w14:textId="15C65DBE" w:rsidR="00A976DF" w:rsidRDefault="00A976DF" w:rsidP="00A976DF">
            <w:r>
              <w:t>Het ruilsysteem uitwerken in figma, kijken of ik een design kan vinden voor de pagina.</w:t>
            </w:r>
          </w:p>
        </w:tc>
        <w:tc>
          <w:tcPr>
            <w:tcW w:w="3344" w:type="dxa"/>
          </w:tcPr>
          <w:p w14:paraId="01A7089F" w14:textId="77777777" w:rsidR="00A976DF" w:rsidRDefault="00A976DF" w:rsidP="00A976DF"/>
        </w:tc>
      </w:tr>
      <w:tr w:rsidR="00A976DF" w14:paraId="22CA6502" w14:textId="77777777">
        <w:tc>
          <w:tcPr>
            <w:tcW w:w="2374" w:type="dxa"/>
          </w:tcPr>
          <w:p w14:paraId="776F9478" w14:textId="77777777" w:rsidR="00A976DF" w:rsidRDefault="00A976DF" w:rsidP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0E9FBE1D" w14:textId="77777777" w:rsidR="00A976DF" w:rsidRDefault="00A976DF" w:rsidP="00A976DF">
            <w:r>
              <w:t>Niks</w:t>
            </w:r>
          </w:p>
        </w:tc>
        <w:tc>
          <w:tcPr>
            <w:tcW w:w="3344" w:type="dxa"/>
          </w:tcPr>
          <w:p w14:paraId="214D0520" w14:textId="03EBD932" w:rsidR="00A976DF" w:rsidRDefault="00A976DF" w:rsidP="00A976DF"/>
        </w:tc>
      </w:tr>
    </w:tbl>
    <w:p w14:paraId="5E63CACB" w14:textId="77777777" w:rsidR="003F5858" w:rsidRDefault="003F5858" w:rsidP="00914436"/>
    <w:p w14:paraId="19B7FEA9" w14:textId="77777777" w:rsidR="007F6A8E" w:rsidRDefault="007F6A8E" w:rsidP="009144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3F5858" w14:paraId="1939DEEA" w14:textId="77777777">
        <w:tc>
          <w:tcPr>
            <w:tcW w:w="2374" w:type="dxa"/>
          </w:tcPr>
          <w:p w14:paraId="739E3ACD" w14:textId="77777777" w:rsidR="003F5858" w:rsidRDefault="003F5858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842B7F2" w14:textId="77777777" w:rsidR="003F5858" w:rsidRDefault="003F5858">
            <w:r>
              <w:t>Kimi Borg</w:t>
            </w:r>
          </w:p>
        </w:tc>
        <w:tc>
          <w:tcPr>
            <w:tcW w:w="3344" w:type="dxa"/>
          </w:tcPr>
          <w:p w14:paraId="529780ED" w14:textId="3EE9EF18" w:rsidR="003F5858" w:rsidRDefault="00A976DF">
            <w:r>
              <w:t>Appie Khalid</w:t>
            </w:r>
          </w:p>
        </w:tc>
      </w:tr>
      <w:tr w:rsidR="003F5858" w14:paraId="0D08FF70" w14:textId="77777777">
        <w:tc>
          <w:tcPr>
            <w:tcW w:w="2374" w:type="dxa"/>
          </w:tcPr>
          <w:p w14:paraId="5C29702D" w14:textId="77777777" w:rsidR="003F5858" w:rsidRDefault="003F5858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CC15EE4" w14:textId="77777777" w:rsidR="003F5858" w:rsidRDefault="003F5858">
            <w:r>
              <w:t>158205</w:t>
            </w:r>
          </w:p>
        </w:tc>
        <w:tc>
          <w:tcPr>
            <w:tcW w:w="3344" w:type="dxa"/>
          </w:tcPr>
          <w:p w14:paraId="616223EC" w14:textId="1C099B2C" w:rsidR="003F5858" w:rsidRDefault="00A976DF">
            <w:r>
              <w:t>174663</w:t>
            </w:r>
          </w:p>
        </w:tc>
      </w:tr>
      <w:tr w:rsidR="00A976DF" w14:paraId="13D983D0" w14:textId="77777777">
        <w:tc>
          <w:tcPr>
            <w:tcW w:w="2374" w:type="dxa"/>
          </w:tcPr>
          <w:p w14:paraId="2D3C11FA" w14:textId="77777777" w:rsidR="00A976DF" w:rsidRDefault="00A976DF" w:rsidP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748A76B0" w14:textId="7CBF22E6" w:rsidR="00A976DF" w:rsidRDefault="00A976DF" w:rsidP="00A976DF">
            <w:r>
              <w:t>AEITO23SD-A</w:t>
            </w:r>
          </w:p>
        </w:tc>
        <w:tc>
          <w:tcPr>
            <w:tcW w:w="3344" w:type="dxa"/>
          </w:tcPr>
          <w:p w14:paraId="7EF83A17" w14:textId="7BE42CBE" w:rsidR="00A976DF" w:rsidRDefault="00A976DF" w:rsidP="00A976DF">
            <w:r>
              <w:t>AEITO23SD-A</w:t>
            </w:r>
          </w:p>
        </w:tc>
      </w:tr>
      <w:tr w:rsidR="00A976DF" w14:paraId="6C24D241" w14:textId="77777777">
        <w:tc>
          <w:tcPr>
            <w:tcW w:w="4543" w:type="dxa"/>
            <w:gridSpan w:val="2"/>
          </w:tcPr>
          <w:p w14:paraId="1AA274FE" w14:textId="6F70B5E5" w:rsidR="00A976DF" w:rsidRPr="0010316E" w:rsidRDefault="00A976DF" w:rsidP="00A976DF">
            <w:r>
              <w:t>04-04-2025</w:t>
            </w:r>
          </w:p>
        </w:tc>
        <w:tc>
          <w:tcPr>
            <w:tcW w:w="4519" w:type="dxa"/>
            <w:gridSpan w:val="2"/>
          </w:tcPr>
          <w:p w14:paraId="656EF11D" w14:textId="77777777" w:rsidR="00A976DF" w:rsidRDefault="00A976DF" w:rsidP="00A976DF">
            <w:pPr>
              <w:pStyle w:val="Subtitle"/>
            </w:pPr>
          </w:p>
        </w:tc>
      </w:tr>
      <w:tr w:rsidR="00A976DF" w14:paraId="323500D8" w14:textId="77777777">
        <w:tc>
          <w:tcPr>
            <w:tcW w:w="2374" w:type="dxa"/>
          </w:tcPr>
          <w:p w14:paraId="5BA2F6F5" w14:textId="223B988D" w:rsidR="00A976DF" w:rsidRDefault="009451F8" w:rsidP="00A976DF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15E8EBD9" w14:textId="07D1C481" w:rsidR="00A976DF" w:rsidRDefault="00A976DF" w:rsidP="00A976DF">
            <w:r>
              <w:t>Database diagram gemaakt, paar wijzigingen aan het figma design gemaakt.</w:t>
            </w:r>
          </w:p>
        </w:tc>
        <w:tc>
          <w:tcPr>
            <w:tcW w:w="3344" w:type="dxa"/>
          </w:tcPr>
          <w:p w14:paraId="23ACAB51" w14:textId="5A04F5ED" w:rsidR="00A976DF" w:rsidRDefault="303CED3B" w:rsidP="00A976DF">
            <w:r>
              <w:t>Designs voor de pagina's gemaakt in figma</w:t>
            </w:r>
          </w:p>
        </w:tc>
      </w:tr>
      <w:tr w:rsidR="00A976DF" w14:paraId="0C9BD52A" w14:textId="77777777">
        <w:tc>
          <w:tcPr>
            <w:tcW w:w="2374" w:type="dxa"/>
          </w:tcPr>
          <w:p w14:paraId="366E1DB6" w14:textId="77777777" w:rsidR="00A976DF" w:rsidRDefault="00A976DF" w:rsidP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39768E48" w14:textId="15B60129" w:rsidR="00A976DF" w:rsidRDefault="00A976DF" w:rsidP="00A976DF">
            <w:r>
              <w:t>Het figma design afronden</w:t>
            </w:r>
            <w:r w:rsidR="00643A31">
              <w:t xml:space="preserve"> en een nieuwe afspraak maken met de product owner</w:t>
            </w:r>
          </w:p>
        </w:tc>
        <w:tc>
          <w:tcPr>
            <w:tcW w:w="3344" w:type="dxa"/>
          </w:tcPr>
          <w:p w14:paraId="6F4035C3" w14:textId="02574E2D" w:rsidR="00A976DF" w:rsidRDefault="5DEA2158" w:rsidP="00A976DF">
            <w:r>
              <w:t>Het figma</w:t>
            </w:r>
            <w:r w:rsidR="3F0F1774">
              <w:t xml:space="preserve"> design afronden en </w:t>
            </w:r>
            <w:r w:rsidR="1C561D59">
              <w:t xml:space="preserve">een </w:t>
            </w:r>
            <w:r>
              <w:t>nieuwe</w:t>
            </w:r>
            <w:r w:rsidR="3F0F1774">
              <w:t xml:space="preserve"> afspraak </w:t>
            </w:r>
            <w:r>
              <w:t>maken</w:t>
            </w:r>
            <w:r w:rsidR="1C561D59">
              <w:t xml:space="preserve"> </w:t>
            </w:r>
            <w:r w:rsidR="3F0F1774">
              <w:t xml:space="preserve">met de </w:t>
            </w:r>
            <w:r>
              <w:t>product owner</w:t>
            </w:r>
          </w:p>
          <w:p w14:paraId="143D3EB8" w14:textId="4222A948" w:rsidR="00A976DF" w:rsidRDefault="00A976DF" w:rsidP="00A976DF"/>
        </w:tc>
      </w:tr>
      <w:tr w:rsidR="00A976DF" w14:paraId="0C1E6130" w14:textId="77777777">
        <w:tc>
          <w:tcPr>
            <w:tcW w:w="2374" w:type="dxa"/>
          </w:tcPr>
          <w:p w14:paraId="514D6833" w14:textId="77777777" w:rsidR="00A976DF" w:rsidRDefault="00A976DF" w:rsidP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1A3525B" w14:textId="73BD509C" w:rsidR="00A976DF" w:rsidRDefault="00A976DF" w:rsidP="00A976DF">
            <w:r>
              <w:t>Ni</w:t>
            </w:r>
            <w:r w:rsidR="009451F8">
              <w:t>ks</w:t>
            </w:r>
          </w:p>
        </w:tc>
        <w:tc>
          <w:tcPr>
            <w:tcW w:w="3344" w:type="dxa"/>
          </w:tcPr>
          <w:p w14:paraId="119B4122" w14:textId="1394F548" w:rsidR="00A976DF" w:rsidRDefault="446D9954" w:rsidP="00A976DF">
            <w:r>
              <w:t>Niks</w:t>
            </w:r>
          </w:p>
        </w:tc>
      </w:tr>
    </w:tbl>
    <w:p w14:paraId="2C18DD59" w14:textId="5DFBAC46" w:rsidR="00EF05B6" w:rsidRDefault="00EF05B6" w:rsidP="00914436">
      <w:r>
        <w:br/>
      </w:r>
    </w:p>
    <w:p w14:paraId="1B0CD49F" w14:textId="77777777" w:rsidR="00EF05B6" w:rsidRDefault="00EF05B6">
      <w:r>
        <w:br w:type="page"/>
      </w:r>
    </w:p>
    <w:p w14:paraId="1C96BDCA" w14:textId="77777777" w:rsidR="003F5858" w:rsidRDefault="003F5858" w:rsidP="009144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EF05B6" w14:paraId="5962352A" w14:textId="77777777">
        <w:tc>
          <w:tcPr>
            <w:tcW w:w="2374" w:type="dxa"/>
          </w:tcPr>
          <w:p w14:paraId="36DC5F76" w14:textId="77777777" w:rsidR="00EF05B6" w:rsidRDefault="00EF05B6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3F46F707" w14:textId="77777777" w:rsidR="00EF05B6" w:rsidRDefault="00EF05B6">
            <w:r>
              <w:t>Kimi Borg</w:t>
            </w:r>
          </w:p>
        </w:tc>
        <w:tc>
          <w:tcPr>
            <w:tcW w:w="3344" w:type="dxa"/>
          </w:tcPr>
          <w:p w14:paraId="207F941F" w14:textId="2F864D94" w:rsidR="00EF05B6" w:rsidRDefault="00A976DF">
            <w:r>
              <w:t>Appie Khalid</w:t>
            </w:r>
          </w:p>
        </w:tc>
      </w:tr>
      <w:tr w:rsidR="00EF05B6" w14:paraId="31F0124B" w14:textId="77777777">
        <w:tc>
          <w:tcPr>
            <w:tcW w:w="2374" w:type="dxa"/>
          </w:tcPr>
          <w:p w14:paraId="279E662C" w14:textId="77777777" w:rsidR="00EF05B6" w:rsidRDefault="00EF05B6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02C27EA1" w14:textId="77777777" w:rsidR="00EF05B6" w:rsidRDefault="00EF05B6">
            <w:r>
              <w:t>158205</w:t>
            </w:r>
          </w:p>
        </w:tc>
        <w:tc>
          <w:tcPr>
            <w:tcW w:w="3344" w:type="dxa"/>
          </w:tcPr>
          <w:p w14:paraId="7A809564" w14:textId="3792A5DA" w:rsidR="00EF05B6" w:rsidRDefault="00A976DF">
            <w:r>
              <w:t>174663</w:t>
            </w:r>
          </w:p>
        </w:tc>
      </w:tr>
      <w:tr w:rsidR="00A976DF" w14:paraId="48841FA1" w14:textId="77777777">
        <w:tc>
          <w:tcPr>
            <w:tcW w:w="2374" w:type="dxa"/>
          </w:tcPr>
          <w:p w14:paraId="61FAA67A" w14:textId="77777777" w:rsidR="00A976DF" w:rsidRDefault="00A976DF" w:rsidP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7D1915A" w14:textId="77777777" w:rsidR="00A976DF" w:rsidRDefault="00A976DF" w:rsidP="00A976DF">
            <w:r>
              <w:t>AEITO23SD-A</w:t>
            </w:r>
          </w:p>
        </w:tc>
        <w:tc>
          <w:tcPr>
            <w:tcW w:w="3344" w:type="dxa"/>
          </w:tcPr>
          <w:p w14:paraId="6DC20D46" w14:textId="6C514393" w:rsidR="00A976DF" w:rsidRDefault="00A976DF" w:rsidP="00A976DF">
            <w:r>
              <w:t>AEITO23SD-A</w:t>
            </w:r>
          </w:p>
        </w:tc>
      </w:tr>
      <w:tr w:rsidR="00A976DF" w14:paraId="3672AE84" w14:textId="77777777">
        <w:tc>
          <w:tcPr>
            <w:tcW w:w="4543" w:type="dxa"/>
            <w:gridSpan w:val="2"/>
          </w:tcPr>
          <w:p w14:paraId="0FBE3E3B" w14:textId="66A9D03A" w:rsidR="00A976DF" w:rsidRPr="0010316E" w:rsidRDefault="00AF6271" w:rsidP="00A976DF">
            <w:r>
              <w:t>10-04-2025</w:t>
            </w:r>
          </w:p>
        </w:tc>
        <w:tc>
          <w:tcPr>
            <w:tcW w:w="4519" w:type="dxa"/>
            <w:gridSpan w:val="2"/>
          </w:tcPr>
          <w:p w14:paraId="10660FA4" w14:textId="77777777" w:rsidR="00A976DF" w:rsidRDefault="00A976DF" w:rsidP="00A976DF">
            <w:pPr>
              <w:pStyle w:val="Subtitle"/>
            </w:pPr>
          </w:p>
        </w:tc>
      </w:tr>
      <w:tr w:rsidR="00A976DF" w14:paraId="58D8474D" w14:textId="77777777">
        <w:tc>
          <w:tcPr>
            <w:tcW w:w="2374" w:type="dxa"/>
          </w:tcPr>
          <w:p w14:paraId="689DD0AC" w14:textId="458CCDF2" w:rsidR="00A976DF" w:rsidRDefault="009451F8" w:rsidP="00A976DF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95B44B5" w14:textId="10547009" w:rsidR="00A976DF" w:rsidRDefault="00AF6271" w:rsidP="00A976DF">
            <w:r>
              <w:t>Figma design gestuurd naar product owner</w:t>
            </w:r>
          </w:p>
        </w:tc>
        <w:tc>
          <w:tcPr>
            <w:tcW w:w="3344" w:type="dxa"/>
          </w:tcPr>
          <w:p w14:paraId="0D678EA7" w14:textId="5FBE978D" w:rsidR="00A976DF" w:rsidRDefault="00076B34" w:rsidP="00A976DF">
            <w:r>
              <w:t>Figma design gestuurd naar product owner</w:t>
            </w:r>
          </w:p>
        </w:tc>
      </w:tr>
      <w:tr w:rsidR="00076B34" w14:paraId="322C3A4F" w14:textId="77777777">
        <w:tc>
          <w:tcPr>
            <w:tcW w:w="2374" w:type="dxa"/>
          </w:tcPr>
          <w:p w14:paraId="7C343C5F" w14:textId="77777777" w:rsidR="00076B34" w:rsidRDefault="00076B34" w:rsidP="00076B34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7AFCFBD3" w14:textId="70C84588" w:rsidR="00076B34" w:rsidRDefault="00076B34" w:rsidP="00076B34">
            <w:r>
              <w:t>Verbeteren op feedback van de product owner</w:t>
            </w:r>
          </w:p>
        </w:tc>
        <w:tc>
          <w:tcPr>
            <w:tcW w:w="3344" w:type="dxa"/>
          </w:tcPr>
          <w:p w14:paraId="5655BC78" w14:textId="3A7C6D25" w:rsidR="00076B34" w:rsidRDefault="00076B34" w:rsidP="00076B34">
            <w:r>
              <w:t>Verbeteren op feedback van de product owner</w:t>
            </w:r>
          </w:p>
        </w:tc>
      </w:tr>
      <w:tr w:rsidR="00076B34" w14:paraId="3DC691D3" w14:textId="77777777">
        <w:tc>
          <w:tcPr>
            <w:tcW w:w="2374" w:type="dxa"/>
          </w:tcPr>
          <w:p w14:paraId="65C5C60F" w14:textId="77777777" w:rsidR="00076B34" w:rsidRDefault="00076B34" w:rsidP="00076B34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F4C13B9" w14:textId="01D4F4B7" w:rsidR="00076B34" w:rsidRDefault="00076B34" w:rsidP="00076B34">
            <w:r>
              <w:t>niet</w:t>
            </w:r>
          </w:p>
        </w:tc>
        <w:tc>
          <w:tcPr>
            <w:tcW w:w="3344" w:type="dxa"/>
          </w:tcPr>
          <w:p w14:paraId="549D9E16" w14:textId="01F1E9D7" w:rsidR="00076B34" w:rsidRDefault="00076B34" w:rsidP="00076B34">
            <w:r>
              <w:t>niet</w:t>
            </w:r>
          </w:p>
        </w:tc>
      </w:tr>
    </w:tbl>
    <w:p w14:paraId="05D531B5" w14:textId="77777777" w:rsidR="00EF05B6" w:rsidRDefault="00EF05B6" w:rsidP="00EF05B6"/>
    <w:p w14:paraId="62CB2B8F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1810D5AD" w14:textId="77777777">
        <w:tc>
          <w:tcPr>
            <w:tcW w:w="2374" w:type="dxa"/>
          </w:tcPr>
          <w:p w14:paraId="2752EFB5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33C2B5AA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4FC01C77" w14:textId="77777777" w:rsidR="00A976DF" w:rsidRDefault="00A976DF">
            <w:r>
              <w:t>Appie Khalid</w:t>
            </w:r>
          </w:p>
        </w:tc>
      </w:tr>
      <w:tr w:rsidR="00A976DF" w14:paraId="4C3ED3D3" w14:textId="77777777">
        <w:tc>
          <w:tcPr>
            <w:tcW w:w="2374" w:type="dxa"/>
          </w:tcPr>
          <w:p w14:paraId="58E21C85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756D0FE0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7407045A" w14:textId="77777777" w:rsidR="00A976DF" w:rsidRDefault="00A976DF">
            <w:r>
              <w:t>174663</w:t>
            </w:r>
          </w:p>
        </w:tc>
      </w:tr>
      <w:tr w:rsidR="00A976DF" w14:paraId="49E96981" w14:textId="77777777">
        <w:tc>
          <w:tcPr>
            <w:tcW w:w="2374" w:type="dxa"/>
          </w:tcPr>
          <w:p w14:paraId="21512B7B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1FDE1C1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43CA7B4F" w14:textId="77777777" w:rsidR="00A976DF" w:rsidRDefault="00A976DF">
            <w:r>
              <w:t>AEITO23SD-A</w:t>
            </w:r>
          </w:p>
        </w:tc>
      </w:tr>
      <w:tr w:rsidR="00A976DF" w14:paraId="07C39444" w14:textId="77777777">
        <w:tc>
          <w:tcPr>
            <w:tcW w:w="4543" w:type="dxa"/>
            <w:gridSpan w:val="2"/>
          </w:tcPr>
          <w:p w14:paraId="1A81519B" w14:textId="79FAA833" w:rsidR="00A976DF" w:rsidRPr="0010316E" w:rsidRDefault="00F7123B">
            <w:r>
              <w:t>11-04-2025</w:t>
            </w:r>
          </w:p>
        </w:tc>
        <w:tc>
          <w:tcPr>
            <w:tcW w:w="4519" w:type="dxa"/>
            <w:gridSpan w:val="2"/>
          </w:tcPr>
          <w:p w14:paraId="6E2475AE" w14:textId="77777777" w:rsidR="00A976DF" w:rsidRDefault="00A976DF">
            <w:pPr>
              <w:pStyle w:val="Subtitle"/>
            </w:pPr>
          </w:p>
        </w:tc>
      </w:tr>
      <w:tr w:rsidR="00A976DF" w14:paraId="5001C0B3" w14:textId="77777777">
        <w:tc>
          <w:tcPr>
            <w:tcW w:w="2374" w:type="dxa"/>
          </w:tcPr>
          <w:p w14:paraId="751BB883" w14:textId="4A93C07F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43826231" w14:textId="796EF418" w:rsidR="00A976DF" w:rsidRDefault="00F7123B">
            <w:r>
              <w:t>Figma design verbeterd</w:t>
            </w:r>
          </w:p>
        </w:tc>
        <w:tc>
          <w:tcPr>
            <w:tcW w:w="3344" w:type="dxa"/>
          </w:tcPr>
          <w:p w14:paraId="7BFDBB27" w14:textId="77777777" w:rsidR="00A976DF" w:rsidRDefault="00A976DF"/>
        </w:tc>
      </w:tr>
      <w:tr w:rsidR="00A976DF" w14:paraId="6512CC90" w14:textId="77777777">
        <w:tc>
          <w:tcPr>
            <w:tcW w:w="2374" w:type="dxa"/>
          </w:tcPr>
          <w:p w14:paraId="6E4A84D7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3BD728F0" w14:textId="1B9943DF" w:rsidR="00A976DF" w:rsidRDefault="00F7123B">
            <w:r>
              <w:t>Voorbereiden op gesprek met product owner</w:t>
            </w:r>
          </w:p>
        </w:tc>
        <w:tc>
          <w:tcPr>
            <w:tcW w:w="3344" w:type="dxa"/>
          </w:tcPr>
          <w:p w14:paraId="484A4A57" w14:textId="77777777" w:rsidR="00A976DF" w:rsidRDefault="00A976DF"/>
        </w:tc>
      </w:tr>
      <w:tr w:rsidR="00A976DF" w14:paraId="3F084AD3" w14:textId="77777777">
        <w:tc>
          <w:tcPr>
            <w:tcW w:w="2374" w:type="dxa"/>
          </w:tcPr>
          <w:p w14:paraId="1D3E8BCD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03860900" w14:textId="47EA035B" w:rsidR="00A976DF" w:rsidRDefault="00F7123B">
            <w:r>
              <w:t>niet</w:t>
            </w:r>
          </w:p>
        </w:tc>
        <w:tc>
          <w:tcPr>
            <w:tcW w:w="3344" w:type="dxa"/>
          </w:tcPr>
          <w:p w14:paraId="4813EA17" w14:textId="77777777" w:rsidR="00A976DF" w:rsidRDefault="00A976DF"/>
        </w:tc>
      </w:tr>
    </w:tbl>
    <w:p w14:paraId="3C2B4BA8" w14:textId="77777777" w:rsidR="00A976DF" w:rsidRDefault="00A976DF" w:rsidP="00A976DF"/>
    <w:p w14:paraId="64023F0D" w14:textId="77777777" w:rsidR="00A976DF" w:rsidRDefault="00A976DF" w:rsidP="00A976DF"/>
    <w:p w14:paraId="4539B974" w14:textId="77777777" w:rsidR="00A976DF" w:rsidRDefault="00A976DF" w:rsidP="00A976DF"/>
    <w:p w14:paraId="5EE0AF5D" w14:textId="7EFE9FF7" w:rsidR="00A976DF" w:rsidRDefault="00A976DF" w:rsidP="00EF05B6">
      <w:r>
        <w:br/>
      </w:r>
    </w:p>
    <w:p w14:paraId="094BBCF9" w14:textId="77777777" w:rsidR="00A976DF" w:rsidRDefault="00A976DF">
      <w:r>
        <w:br w:type="page"/>
      </w:r>
    </w:p>
    <w:p w14:paraId="399D41D9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742D9072" w14:textId="77777777">
        <w:tc>
          <w:tcPr>
            <w:tcW w:w="2374" w:type="dxa"/>
          </w:tcPr>
          <w:p w14:paraId="60F3EDCF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08F6FF16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06A49D27" w14:textId="77777777" w:rsidR="00A976DF" w:rsidRDefault="00A976DF">
            <w:r>
              <w:t>Appie Khalid</w:t>
            </w:r>
          </w:p>
        </w:tc>
      </w:tr>
      <w:tr w:rsidR="00A976DF" w14:paraId="18D6C386" w14:textId="77777777">
        <w:tc>
          <w:tcPr>
            <w:tcW w:w="2374" w:type="dxa"/>
          </w:tcPr>
          <w:p w14:paraId="130B56DC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50FE9B3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3E853F36" w14:textId="77777777" w:rsidR="00A976DF" w:rsidRDefault="00A976DF">
            <w:r>
              <w:t>174663</w:t>
            </w:r>
          </w:p>
        </w:tc>
      </w:tr>
      <w:tr w:rsidR="00A976DF" w14:paraId="3E54CAD4" w14:textId="77777777">
        <w:tc>
          <w:tcPr>
            <w:tcW w:w="2374" w:type="dxa"/>
          </w:tcPr>
          <w:p w14:paraId="0217BB68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37D4272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576AFC10" w14:textId="77777777" w:rsidR="00A976DF" w:rsidRDefault="00A976DF">
            <w:r>
              <w:t>AEITO23SD-A</w:t>
            </w:r>
          </w:p>
        </w:tc>
      </w:tr>
      <w:tr w:rsidR="00A976DF" w14:paraId="574D3BA1" w14:textId="77777777">
        <w:tc>
          <w:tcPr>
            <w:tcW w:w="4543" w:type="dxa"/>
            <w:gridSpan w:val="2"/>
          </w:tcPr>
          <w:p w14:paraId="55F5F8C3" w14:textId="2819579F" w:rsidR="00A976DF" w:rsidRPr="0010316E" w:rsidRDefault="00F7123B">
            <w:r>
              <w:t>15-04-2025</w:t>
            </w:r>
          </w:p>
        </w:tc>
        <w:tc>
          <w:tcPr>
            <w:tcW w:w="4519" w:type="dxa"/>
            <w:gridSpan w:val="2"/>
          </w:tcPr>
          <w:p w14:paraId="58553132" w14:textId="77777777" w:rsidR="00A976DF" w:rsidRDefault="00A976DF">
            <w:pPr>
              <w:pStyle w:val="Subtitle"/>
            </w:pPr>
          </w:p>
        </w:tc>
      </w:tr>
      <w:tr w:rsidR="00E51714" w14:paraId="7A90FCF3" w14:textId="77777777">
        <w:tc>
          <w:tcPr>
            <w:tcW w:w="2374" w:type="dxa"/>
          </w:tcPr>
          <w:p w14:paraId="48F581FA" w14:textId="15C91028" w:rsidR="00E51714" w:rsidRDefault="00E51714" w:rsidP="00E51714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D8842A5" w14:textId="77B48870" w:rsidR="00E51714" w:rsidRDefault="00E51714" w:rsidP="00E51714">
            <w:r>
              <w:t>afspraak gehad met product owner</w:t>
            </w:r>
          </w:p>
        </w:tc>
        <w:tc>
          <w:tcPr>
            <w:tcW w:w="3344" w:type="dxa"/>
          </w:tcPr>
          <w:p w14:paraId="3F7159DB" w14:textId="30B2888D" w:rsidR="00E51714" w:rsidRDefault="00E51714" w:rsidP="00E51714">
            <w:r>
              <w:t>afspraak gehad met product owner</w:t>
            </w:r>
          </w:p>
        </w:tc>
      </w:tr>
      <w:tr w:rsidR="00E51714" w14:paraId="26B7F900" w14:textId="77777777">
        <w:tc>
          <w:tcPr>
            <w:tcW w:w="2374" w:type="dxa"/>
          </w:tcPr>
          <w:p w14:paraId="2744E0AD" w14:textId="77777777" w:rsidR="00E51714" w:rsidRDefault="00E51714" w:rsidP="00E51714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186C23FE" w14:textId="3456563C" w:rsidR="00E51714" w:rsidRDefault="00E51714" w:rsidP="00E51714">
            <w:r>
              <w:t>Volgende sprint plannen en een start maken met het project</w:t>
            </w:r>
          </w:p>
        </w:tc>
        <w:tc>
          <w:tcPr>
            <w:tcW w:w="3344" w:type="dxa"/>
          </w:tcPr>
          <w:p w14:paraId="07AD8445" w14:textId="21884840" w:rsidR="00E51714" w:rsidRDefault="00E51714" w:rsidP="00E51714">
            <w:r>
              <w:t>Volgende sprint plannen en een start maken met het project</w:t>
            </w:r>
          </w:p>
        </w:tc>
      </w:tr>
      <w:tr w:rsidR="00E51714" w14:paraId="7859A9BD" w14:textId="77777777">
        <w:tc>
          <w:tcPr>
            <w:tcW w:w="2374" w:type="dxa"/>
          </w:tcPr>
          <w:p w14:paraId="7AD835BC" w14:textId="77777777" w:rsidR="00E51714" w:rsidRDefault="00E51714" w:rsidP="00E51714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53926B1A" w14:textId="7571F71E" w:rsidR="00E51714" w:rsidRDefault="00E51714" w:rsidP="00E51714">
            <w:r>
              <w:t>niet</w:t>
            </w:r>
          </w:p>
        </w:tc>
        <w:tc>
          <w:tcPr>
            <w:tcW w:w="3344" w:type="dxa"/>
          </w:tcPr>
          <w:p w14:paraId="33239D63" w14:textId="2CDEF55F" w:rsidR="00E51714" w:rsidRDefault="00E51714" w:rsidP="00E51714">
            <w:r>
              <w:t>niet</w:t>
            </w:r>
          </w:p>
        </w:tc>
      </w:tr>
    </w:tbl>
    <w:p w14:paraId="22D1C281" w14:textId="77777777" w:rsidR="00A976DF" w:rsidRDefault="00A976DF" w:rsidP="00A976DF"/>
    <w:p w14:paraId="641F98AA" w14:textId="77777777" w:rsidR="00A976DF" w:rsidRDefault="00A976DF" w:rsidP="00A976DF"/>
    <w:p w14:paraId="2B30AEBD" w14:textId="77777777" w:rsidR="00A976DF" w:rsidRDefault="00A976DF" w:rsidP="00A976DF"/>
    <w:p w14:paraId="05AC619B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5E2820C5" w14:textId="77777777" w:rsidTr="2EC79631">
        <w:tc>
          <w:tcPr>
            <w:tcW w:w="2374" w:type="dxa"/>
          </w:tcPr>
          <w:p w14:paraId="41291BB9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1196CAF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276B65AB" w14:textId="77777777" w:rsidR="00A976DF" w:rsidRDefault="00A976DF">
            <w:r>
              <w:t>Appie Khalid</w:t>
            </w:r>
          </w:p>
        </w:tc>
      </w:tr>
      <w:tr w:rsidR="00A976DF" w14:paraId="0CB5F15B" w14:textId="77777777" w:rsidTr="2EC79631">
        <w:tc>
          <w:tcPr>
            <w:tcW w:w="2374" w:type="dxa"/>
          </w:tcPr>
          <w:p w14:paraId="447E02A1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137A4E5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3EBDA6D4" w14:textId="77777777" w:rsidR="00A976DF" w:rsidRDefault="00A976DF">
            <w:r>
              <w:t>174663</w:t>
            </w:r>
          </w:p>
        </w:tc>
      </w:tr>
      <w:tr w:rsidR="00A976DF" w14:paraId="51B944A1" w14:textId="77777777" w:rsidTr="2EC79631">
        <w:tc>
          <w:tcPr>
            <w:tcW w:w="2374" w:type="dxa"/>
          </w:tcPr>
          <w:p w14:paraId="3AF8D779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776F0543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7929C00A" w14:textId="77777777" w:rsidR="00A976DF" w:rsidRDefault="00A976DF">
            <w:r>
              <w:t>AEITO23SD-A</w:t>
            </w:r>
          </w:p>
        </w:tc>
      </w:tr>
      <w:tr w:rsidR="00A976DF" w14:paraId="0F6721A7" w14:textId="77777777" w:rsidTr="2EC79631">
        <w:tc>
          <w:tcPr>
            <w:tcW w:w="4543" w:type="dxa"/>
            <w:gridSpan w:val="2"/>
          </w:tcPr>
          <w:p w14:paraId="4B8ABE36" w14:textId="79800316" w:rsidR="00A976DF" w:rsidRPr="0010316E" w:rsidRDefault="00BD4163">
            <w:r>
              <w:t>17-04-2025</w:t>
            </w:r>
          </w:p>
        </w:tc>
        <w:tc>
          <w:tcPr>
            <w:tcW w:w="4519" w:type="dxa"/>
            <w:gridSpan w:val="2"/>
          </w:tcPr>
          <w:p w14:paraId="24B002C6" w14:textId="77777777" w:rsidR="00A976DF" w:rsidRDefault="00A976DF">
            <w:pPr>
              <w:pStyle w:val="Subtitle"/>
            </w:pPr>
          </w:p>
        </w:tc>
      </w:tr>
      <w:tr w:rsidR="00A976DF" w14:paraId="28D58633" w14:textId="77777777" w:rsidTr="2EC79631">
        <w:tc>
          <w:tcPr>
            <w:tcW w:w="2374" w:type="dxa"/>
          </w:tcPr>
          <w:p w14:paraId="0282AE3B" w14:textId="347566F1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6A62C780" w14:textId="150B2435" w:rsidR="00A976DF" w:rsidRDefault="00BD4163">
            <w:r>
              <w:t>Inlog</w:t>
            </w:r>
            <w:r w:rsidR="0086782C">
              <w:t xml:space="preserve">gen </w:t>
            </w:r>
            <w:r>
              <w:t>gemaakt</w:t>
            </w:r>
          </w:p>
        </w:tc>
        <w:tc>
          <w:tcPr>
            <w:tcW w:w="3344" w:type="dxa"/>
          </w:tcPr>
          <w:p w14:paraId="6A8C70F0" w14:textId="0491391A" w:rsidR="00A976DF" w:rsidRDefault="3FB41F52">
            <w:r>
              <w:t>Begin gemaakt aan wedstrijd t</w:t>
            </w:r>
            <w:r w:rsidR="6555C89C">
              <w:t xml:space="preserve">oevoegen </w:t>
            </w:r>
            <w:r>
              <w:t>form</w:t>
            </w:r>
          </w:p>
        </w:tc>
      </w:tr>
      <w:tr w:rsidR="00A976DF" w14:paraId="734682DF" w14:textId="77777777" w:rsidTr="2EC79631">
        <w:tc>
          <w:tcPr>
            <w:tcW w:w="2374" w:type="dxa"/>
          </w:tcPr>
          <w:p w14:paraId="228A124B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25EC90D4" w14:textId="38E5B8EB" w:rsidR="00A976DF" w:rsidRDefault="00BD4163">
            <w:r>
              <w:t>Werken aan het registreren van accounts en de email die daarbij hoort</w:t>
            </w:r>
          </w:p>
        </w:tc>
        <w:tc>
          <w:tcPr>
            <w:tcW w:w="3344" w:type="dxa"/>
          </w:tcPr>
          <w:p w14:paraId="7F7CD6B9" w14:textId="11ABE30D" w:rsidR="00A976DF" w:rsidRDefault="5BF4A1E9">
            <w:r>
              <w:t>Het afronden van deze feature</w:t>
            </w:r>
          </w:p>
        </w:tc>
      </w:tr>
      <w:tr w:rsidR="00A976DF" w14:paraId="74F10BA3" w14:textId="77777777" w:rsidTr="2EC79631">
        <w:tc>
          <w:tcPr>
            <w:tcW w:w="2374" w:type="dxa"/>
          </w:tcPr>
          <w:p w14:paraId="73179507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ABD1CA9" w14:textId="67D6CF8D" w:rsidR="00A976DF" w:rsidRDefault="00BD4163">
            <w:r>
              <w:t>niet</w:t>
            </w:r>
          </w:p>
        </w:tc>
        <w:tc>
          <w:tcPr>
            <w:tcW w:w="3344" w:type="dxa"/>
          </w:tcPr>
          <w:p w14:paraId="7401679E" w14:textId="54E89471" w:rsidR="00A976DF" w:rsidRDefault="279AD1D6">
            <w:r>
              <w:t>niet</w:t>
            </w:r>
          </w:p>
        </w:tc>
      </w:tr>
    </w:tbl>
    <w:p w14:paraId="5E585424" w14:textId="77777777" w:rsidR="00A976DF" w:rsidRDefault="00A976DF" w:rsidP="00A976DF"/>
    <w:p w14:paraId="7DA0C084" w14:textId="77777777" w:rsidR="00A976DF" w:rsidRDefault="00A976DF" w:rsidP="00A976DF"/>
    <w:p w14:paraId="1B06872F" w14:textId="77777777" w:rsidR="00A976DF" w:rsidRDefault="00A976DF" w:rsidP="00A976DF"/>
    <w:p w14:paraId="687F842D" w14:textId="647CDA08" w:rsidR="00A976DF" w:rsidRDefault="00A976DF">
      <w:r>
        <w:br w:type="page"/>
      </w:r>
    </w:p>
    <w:p w14:paraId="4251E587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37DB68FF" w14:textId="77777777">
        <w:tc>
          <w:tcPr>
            <w:tcW w:w="2374" w:type="dxa"/>
          </w:tcPr>
          <w:p w14:paraId="5ADF3FF6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41A5AAFE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0B9D97F6" w14:textId="77777777" w:rsidR="00A976DF" w:rsidRDefault="00A976DF">
            <w:r>
              <w:t>Appie Khalid</w:t>
            </w:r>
          </w:p>
        </w:tc>
      </w:tr>
      <w:tr w:rsidR="00A976DF" w14:paraId="2DFE29F7" w14:textId="77777777">
        <w:tc>
          <w:tcPr>
            <w:tcW w:w="2374" w:type="dxa"/>
          </w:tcPr>
          <w:p w14:paraId="7757D40D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7F6EF99E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5F6B2F30" w14:textId="77777777" w:rsidR="00A976DF" w:rsidRDefault="00A976DF">
            <w:r>
              <w:t>174663</w:t>
            </w:r>
          </w:p>
        </w:tc>
      </w:tr>
      <w:tr w:rsidR="00A976DF" w14:paraId="095CD53B" w14:textId="77777777">
        <w:tc>
          <w:tcPr>
            <w:tcW w:w="2374" w:type="dxa"/>
          </w:tcPr>
          <w:p w14:paraId="0A9CC74B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B964490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0ED12A9F" w14:textId="77777777" w:rsidR="00A976DF" w:rsidRDefault="00A976DF">
            <w:r>
              <w:t>AEITO23SD-A</w:t>
            </w:r>
          </w:p>
        </w:tc>
      </w:tr>
      <w:tr w:rsidR="00A976DF" w14:paraId="4B2DF23C" w14:textId="77777777">
        <w:tc>
          <w:tcPr>
            <w:tcW w:w="4543" w:type="dxa"/>
            <w:gridSpan w:val="2"/>
          </w:tcPr>
          <w:p w14:paraId="496CE624" w14:textId="6B8F26FE" w:rsidR="00A976DF" w:rsidRPr="0010316E" w:rsidRDefault="00A85C45">
            <w:r>
              <w:t>06-05-2025</w:t>
            </w:r>
          </w:p>
        </w:tc>
        <w:tc>
          <w:tcPr>
            <w:tcW w:w="4519" w:type="dxa"/>
            <w:gridSpan w:val="2"/>
          </w:tcPr>
          <w:p w14:paraId="71C5C546" w14:textId="77777777" w:rsidR="00A976DF" w:rsidRDefault="00A976DF">
            <w:pPr>
              <w:pStyle w:val="Subtitle"/>
            </w:pPr>
          </w:p>
        </w:tc>
      </w:tr>
      <w:tr w:rsidR="00A976DF" w14:paraId="0DF2961C" w14:textId="77777777">
        <w:tc>
          <w:tcPr>
            <w:tcW w:w="2374" w:type="dxa"/>
          </w:tcPr>
          <w:p w14:paraId="3CB2BF8A" w14:textId="3416A104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306ADF82" w14:textId="28D12DBD" w:rsidR="00A976DF" w:rsidRDefault="00FA5CFE">
            <w:r>
              <w:t>Sprint 2 gepresenteerd</w:t>
            </w:r>
          </w:p>
        </w:tc>
        <w:tc>
          <w:tcPr>
            <w:tcW w:w="3344" w:type="dxa"/>
          </w:tcPr>
          <w:p w14:paraId="0F0D57EB" w14:textId="1CE8B47C" w:rsidR="00A976DF" w:rsidRDefault="00D04A97">
            <w:r>
              <w:t>Sprint 2 gepresenteerd</w:t>
            </w:r>
          </w:p>
        </w:tc>
      </w:tr>
      <w:tr w:rsidR="00D04A97" w14:paraId="352472EE" w14:textId="77777777">
        <w:tc>
          <w:tcPr>
            <w:tcW w:w="2374" w:type="dxa"/>
          </w:tcPr>
          <w:p w14:paraId="2E756B71" w14:textId="77777777" w:rsidR="00D04A97" w:rsidRDefault="00D04A97" w:rsidP="00D04A97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69A79B86" w14:textId="632EE0F1" w:rsidR="00D04A97" w:rsidRDefault="00D04A97" w:rsidP="00D04A97">
            <w:r>
              <w:t>Sprint 3 plannen</w:t>
            </w:r>
          </w:p>
        </w:tc>
        <w:tc>
          <w:tcPr>
            <w:tcW w:w="3344" w:type="dxa"/>
          </w:tcPr>
          <w:p w14:paraId="5E065CD6" w14:textId="6A4CAF49" w:rsidR="00D04A97" w:rsidRDefault="00D04A97" w:rsidP="00D04A97">
            <w:r>
              <w:t>Sprint 3 plannen</w:t>
            </w:r>
          </w:p>
        </w:tc>
      </w:tr>
      <w:tr w:rsidR="00D04A97" w14:paraId="4AAFD407" w14:textId="77777777">
        <w:tc>
          <w:tcPr>
            <w:tcW w:w="2374" w:type="dxa"/>
          </w:tcPr>
          <w:p w14:paraId="5259F199" w14:textId="77777777" w:rsidR="00D04A97" w:rsidRDefault="00D04A97" w:rsidP="00D04A97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5F964BF4" w14:textId="6AF5C8FC" w:rsidR="00D04A97" w:rsidRDefault="00D33F39" w:rsidP="00D04A97">
            <w:r>
              <w:t>niet</w:t>
            </w:r>
          </w:p>
        </w:tc>
        <w:tc>
          <w:tcPr>
            <w:tcW w:w="3344" w:type="dxa"/>
          </w:tcPr>
          <w:p w14:paraId="23ECB386" w14:textId="4127381A" w:rsidR="00D04A97" w:rsidRDefault="00D33F39" w:rsidP="00D04A97">
            <w:r>
              <w:t>niet</w:t>
            </w:r>
          </w:p>
        </w:tc>
      </w:tr>
    </w:tbl>
    <w:p w14:paraId="5665DACC" w14:textId="77777777" w:rsidR="00A976DF" w:rsidRDefault="00A976DF" w:rsidP="00A976DF"/>
    <w:p w14:paraId="1C879E2D" w14:textId="77777777" w:rsidR="00A976DF" w:rsidRDefault="00A976DF" w:rsidP="00A976DF"/>
    <w:p w14:paraId="19CBE490" w14:textId="77777777" w:rsidR="00A976DF" w:rsidRDefault="00A976DF" w:rsidP="00A976DF"/>
    <w:p w14:paraId="3E0C3557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49E9E52E" w14:textId="77777777" w:rsidTr="2F9F1A5F">
        <w:tc>
          <w:tcPr>
            <w:tcW w:w="2374" w:type="dxa"/>
          </w:tcPr>
          <w:p w14:paraId="756719F4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0F5B8D32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46446BD7" w14:textId="77777777" w:rsidR="00A976DF" w:rsidRDefault="00A976DF">
            <w:r>
              <w:t>Appie Khalid</w:t>
            </w:r>
          </w:p>
        </w:tc>
      </w:tr>
      <w:tr w:rsidR="00A976DF" w14:paraId="4EDF4D69" w14:textId="77777777" w:rsidTr="2F9F1A5F">
        <w:tc>
          <w:tcPr>
            <w:tcW w:w="2374" w:type="dxa"/>
          </w:tcPr>
          <w:p w14:paraId="2D09F9E4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72C4740B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75A4D07D" w14:textId="77777777" w:rsidR="00A976DF" w:rsidRDefault="00A976DF">
            <w:r>
              <w:t>174663</w:t>
            </w:r>
          </w:p>
        </w:tc>
      </w:tr>
      <w:tr w:rsidR="00A976DF" w14:paraId="788DB601" w14:textId="77777777" w:rsidTr="2F9F1A5F">
        <w:tc>
          <w:tcPr>
            <w:tcW w:w="2374" w:type="dxa"/>
          </w:tcPr>
          <w:p w14:paraId="67A994AD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FB9A163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3F714C6D" w14:textId="77777777" w:rsidR="00A976DF" w:rsidRDefault="00A976DF">
            <w:r>
              <w:t>AEITO23SD-A</w:t>
            </w:r>
          </w:p>
        </w:tc>
      </w:tr>
      <w:tr w:rsidR="00A976DF" w14:paraId="35F01ADF" w14:textId="77777777" w:rsidTr="2F9F1A5F">
        <w:tc>
          <w:tcPr>
            <w:tcW w:w="4543" w:type="dxa"/>
            <w:gridSpan w:val="2"/>
          </w:tcPr>
          <w:p w14:paraId="6F8C3E58" w14:textId="33457447" w:rsidR="00A976DF" w:rsidRPr="0010316E" w:rsidRDefault="00EE40DC">
            <w:r>
              <w:t>07-05-05</w:t>
            </w:r>
          </w:p>
        </w:tc>
        <w:tc>
          <w:tcPr>
            <w:tcW w:w="4519" w:type="dxa"/>
            <w:gridSpan w:val="2"/>
          </w:tcPr>
          <w:p w14:paraId="7240AB14" w14:textId="77777777" w:rsidR="00A976DF" w:rsidRDefault="00A976DF">
            <w:pPr>
              <w:pStyle w:val="Subtitle"/>
            </w:pPr>
          </w:p>
        </w:tc>
      </w:tr>
      <w:tr w:rsidR="00A976DF" w14:paraId="55C36528" w14:textId="77777777" w:rsidTr="2F9F1A5F">
        <w:tc>
          <w:tcPr>
            <w:tcW w:w="2374" w:type="dxa"/>
          </w:tcPr>
          <w:p w14:paraId="5743B98C" w14:textId="2350113A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C321636" w14:textId="608AA9E9" w:rsidR="00A976DF" w:rsidRDefault="00EE40DC">
            <w:r>
              <w:t>Sprint 3 gepland</w:t>
            </w:r>
          </w:p>
        </w:tc>
        <w:tc>
          <w:tcPr>
            <w:tcW w:w="3344" w:type="dxa"/>
          </w:tcPr>
          <w:p w14:paraId="088AF41B" w14:textId="49F88C2E" w:rsidR="00A976DF" w:rsidRDefault="78BA13B2">
            <w:r>
              <w:t>Sprint 3 gepland</w:t>
            </w:r>
          </w:p>
        </w:tc>
      </w:tr>
      <w:tr w:rsidR="00A976DF" w14:paraId="4D1FC485" w14:textId="77777777" w:rsidTr="2F9F1A5F">
        <w:tc>
          <w:tcPr>
            <w:tcW w:w="2374" w:type="dxa"/>
          </w:tcPr>
          <w:p w14:paraId="440C95F5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31E1BD75" w14:textId="4330E9F6" w:rsidR="00A976DF" w:rsidRDefault="00EE40DC">
            <w:r>
              <w:t xml:space="preserve">Beginnen met </w:t>
            </w:r>
            <w:r w:rsidR="00D33F39">
              <w:t>de app.blade.php en navbar</w:t>
            </w:r>
          </w:p>
        </w:tc>
        <w:tc>
          <w:tcPr>
            <w:tcW w:w="3344" w:type="dxa"/>
          </w:tcPr>
          <w:p w14:paraId="3C2E0918" w14:textId="2FE42F7C" w:rsidR="00A976DF" w:rsidRDefault="003D3597">
            <w:r>
              <w:t>Beginnen met de home pagina</w:t>
            </w:r>
          </w:p>
        </w:tc>
      </w:tr>
      <w:tr w:rsidR="00A976DF" w14:paraId="76253E47" w14:textId="77777777" w:rsidTr="2F9F1A5F">
        <w:tc>
          <w:tcPr>
            <w:tcW w:w="2374" w:type="dxa"/>
          </w:tcPr>
          <w:p w14:paraId="56C3043F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286CE3D" w14:textId="05945941" w:rsidR="00A976DF" w:rsidRDefault="00D33F39">
            <w:r>
              <w:t>niet</w:t>
            </w:r>
          </w:p>
        </w:tc>
        <w:tc>
          <w:tcPr>
            <w:tcW w:w="3344" w:type="dxa"/>
          </w:tcPr>
          <w:p w14:paraId="58A2BC78" w14:textId="50EA9E79" w:rsidR="00A976DF" w:rsidRDefault="70B47C50">
            <w:r>
              <w:t>-</w:t>
            </w:r>
          </w:p>
        </w:tc>
      </w:tr>
    </w:tbl>
    <w:p w14:paraId="0DD31F36" w14:textId="77777777" w:rsidR="00A976DF" w:rsidRDefault="00A976DF" w:rsidP="00A976DF"/>
    <w:p w14:paraId="77610001" w14:textId="77777777" w:rsidR="00A976DF" w:rsidRDefault="00A976DF" w:rsidP="00A976DF"/>
    <w:p w14:paraId="5F4A18B4" w14:textId="77777777" w:rsidR="00A976DF" w:rsidRDefault="00A976DF" w:rsidP="00A976DF"/>
    <w:p w14:paraId="24C55B72" w14:textId="38A2926C" w:rsidR="00A976DF" w:rsidRDefault="00A976DF">
      <w:r>
        <w:br w:type="page"/>
      </w:r>
    </w:p>
    <w:p w14:paraId="30AB22B4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46419FD6" w14:textId="77777777" w:rsidTr="793397A0">
        <w:tc>
          <w:tcPr>
            <w:tcW w:w="2374" w:type="dxa"/>
          </w:tcPr>
          <w:p w14:paraId="305F1F38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4C3D7A4A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6D8945A4" w14:textId="77777777" w:rsidR="00A976DF" w:rsidRDefault="00A976DF">
            <w:r>
              <w:t>Appie Khalid</w:t>
            </w:r>
          </w:p>
        </w:tc>
      </w:tr>
      <w:tr w:rsidR="00A976DF" w14:paraId="700D17D3" w14:textId="77777777" w:rsidTr="793397A0">
        <w:tc>
          <w:tcPr>
            <w:tcW w:w="2374" w:type="dxa"/>
          </w:tcPr>
          <w:p w14:paraId="5E9DA6F0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611A28FE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43A37004" w14:textId="77777777" w:rsidR="00A976DF" w:rsidRDefault="00A976DF">
            <w:r>
              <w:t>174663</w:t>
            </w:r>
          </w:p>
        </w:tc>
      </w:tr>
      <w:tr w:rsidR="00A976DF" w14:paraId="7346FE5C" w14:textId="77777777" w:rsidTr="793397A0">
        <w:tc>
          <w:tcPr>
            <w:tcW w:w="2374" w:type="dxa"/>
          </w:tcPr>
          <w:p w14:paraId="4157F9B4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7135890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6C3974E9" w14:textId="77777777" w:rsidR="00A976DF" w:rsidRDefault="00A976DF">
            <w:r>
              <w:t>AEITO23SD-A</w:t>
            </w:r>
          </w:p>
        </w:tc>
      </w:tr>
      <w:tr w:rsidR="00A976DF" w14:paraId="1BB96AFE" w14:textId="77777777" w:rsidTr="793397A0">
        <w:tc>
          <w:tcPr>
            <w:tcW w:w="4543" w:type="dxa"/>
            <w:gridSpan w:val="2"/>
          </w:tcPr>
          <w:p w14:paraId="05990909" w14:textId="16A470FF" w:rsidR="00A976DF" w:rsidRPr="0010316E" w:rsidRDefault="005F7805">
            <w:r>
              <w:t>08-05-2025</w:t>
            </w:r>
          </w:p>
        </w:tc>
        <w:tc>
          <w:tcPr>
            <w:tcW w:w="4519" w:type="dxa"/>
            <w:gridSpan w:val="2"/>
          </w:tcPr>
          <w:p w14:paraId="5AFC4A40" w14:textId="77777777" w:rsidR="00A976DF" w:rsidRDefault="00A976DF">
            <w:pPr>
              <w:pStyle w:val="Subtitle"/>
            </w:pPr>
          </w:p>
        </w:tc>
      </w:tr>
      <w:tr w:rsidR="00A976DF" w14:paraId="2BDBC430" w14:textId="77777777" w:rsidTr="793397A0">
        <w:tc>
          <w:tcPr>
            <w:tcW w:w="2374" w:type="dxa"/>
          </w:tcPr>
          <w:p w14:paraId="334A61C6" w14:textId="289EA631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4795B80E" w14:textId="126B23AB" w:rsidR="00A976DF" w:rsidRDefault="009264AC">
            <w:r>
              <w:t xml:space="preserve">Navbar, </w:t>
            </w:r>
            <w:r w:rsidR="00D7505D">
              <w:t>errors naar nederlands gezet, app.blade.php gemaakt</w:t>
            </w:r>
          </w:p>
        </w:tc>
        <w:tc>
          <w:tcPr>
            <w:tcW w:w="3344" w:type="dxa"/>
          </w:tcPr>
          <w:p w14:paraId="55C2C3BB" w14:textId="6A5518A4" w:rsidR="00A976DF" w:rsidRDefault="14DA09D2" w:rsidP="2FEA182C">
            <w:r>
              <w:t>Home.blade gemaakt en een begin daaraan gemaakt</w:t>
            </w:r>
          </w:p>
        </w:tc>
      </w:tr>
      <w:tr w:rsidR="00A976DF" w14:paraId="4374C766" w14:textId="77777777" w:rsidTr="793397A0">
        <w:tc>
          <w:tcPr>
            <w:tcW w:w="2374" w:type="dxa"/>
          </w:tcPr>
          <w:p w14:paraId="29022474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523D46C3" w14:textId="17B0BA71" w:rsidR="00A976DF" w:rsidRDefault="00D7505D">
            <w:r>
              <w:t>Categorie pagina aanmaken</w:t>
            </w:r>
          </w:p>
        </w:tc>
        <w:tc>
          <w:tcPr>
            <w:tcW w:w="3344" w:type="dxa"/>
          </w:tcPr>
          <w:p w14:paraId="13D091C4" w14:textId="32D4CBED" w:rsidR="00A976DF" w:rsidRDefault="1E37E381">
            <w:r>
              <w:t>Verder daarmee</w:t>
            </w:r>
          </w:p>
        </w:tc>
      </w:tr>
      <w:tr w:rsidR="00A976DF" w14:paraId="733A74C2" w14:textId="77777777" w:rsidTr="793397A0">
        <w:tc>
          <w:tcPr>
            <w:tcW w:w="2374" w:type="dxa"/>
          </w:tcPr>
          <w:p w14:paraId="72125A8F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45291D3B" w14:textId="2EC1FC31" w:rsidR="00A976DF" w:rsidRDefault="005F7805">
            <w:r>
              <w:t>niet</w:t>
            </w:r>
          </w:p>
        </w:tc>
        <w:tc>
          <w:tcPr>
            <w:tcW w:w="3344" w:type="dxa"/>
          </w:tcPr>
          <w:p w14:paraId="55532EE2" w14:textId="19A1D6DB" w:rsidR="00A976DF" w:rsidRDefault="46593705">
            <w:r>
              <w:t>-</w:t>
            </w:r>
          </w:p>
        </w:tc>
      </w:tr>
    </w:tbl>
    <w:p w14:paraId="249E1C75" w14:textId="77777777" w:rsidR="00A976DF" w:rsidRDefault="00A976DF" w:rsidP="00A976DF"/>
    <w:p w14:paraId="60B67038" w14:textId="77777777" w:rsidR="00A976DF" w:rsidRDefault="00A976DF" w:rsidP="00A976DF"/>
    <w:p w14:paraId="51FC0BA1" w14:textId="77777777" w:rsidR="00A976DF" w:rsidRDefault="00A976DF" w:rsidP="00A976DF"/>
    <w:p w14:paraId="4D56FFEC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3E70B0BF" w14:textId="77777777">
        <w:tc>
          <w:tcPr>
            <w:tcW w:w="2374" w:type="dxa"/>
          </w:tcPr>
          <w:p w14:paraId="1DA4D1CF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711BA34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5E214C15" w14:textId="77777777" w:rsidR="00A976DF" w:rsidRDefault="00A976DF">
            <w:r>
              <w:t>Appie Khalid</w:t>
            </w:r>
          </w:p>
        </w:tc>
      </w:tr>
      <w:tr w:rsidR="00A976DF" w14:paraId="2E3F7076" w14:textId="77777777">
        <w:tc>
          <w:tcPr>
            <w:tcW w:w="2374" w:type="dxa"/>
          </w:tcPr>
          <w:p w14:paraId="0439778B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BABAF0B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7466FE87" w14:textId="77777777" w:rsidR="00A976DF" w:rsidRDefault="00A976DF">
            <w:r>
              <w:t>174663</w:t>
            </w:r>
          </w:p>
        </w:tc>
      </w:tr>
      <w:tr w:rsidR="00A976DF" w14:paraId="551D09AE" w14:textId="77777777">
        <w:tc>
          <w:tcPr>
            <w:tcW w:w="2374" w:type="dxa"/>
          </w:tcPr>
          <w:p w14:paraId="52CA3C9A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383C2B4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60D1364D" w14:textId="77777777" w:rsidR="00A976DF" w:rsidRDefault="00A976DF">
            <w:r>
              <w:t>AEITO23SD-A</w:t>
            </w:r>
          </w:p>
        </w:tc>
      </w:tr>
      <w:tr w:rsidR="00A976DF" w14:paraId="41E5A9F4" w14:textId="77777777">
        <w:tc>
          <w:tcPr>
            <w:tcW w:w="4543" w:type="dxa"/>
            <w:gridSpan w:val="2"/>
          </w:tcPr>
          <w:p w14:paraId="56092CA7" w14:textId="239735E5" w:rsidR="00A976DF" w:rsidRPr="0010316E" w:rsidRDefault="006E4236">
            <w:r>
              <w:t>09-05-2025</w:t>
            </w:r>
          </w:p>
        </w:tc>
        <w:tc>
          <w:tcPr>
            <w:tcW w:w="4519" w:type="dxa"/>
            <w:gridSpan w:val="2"/>
          </w:tcPr>
          <w:p w14:paraId="3902F7B5" w14:textId="77777777" w:rsidR="00A976DF" w:rsidRDefault="00A976DF">
            <w:pPr>
              <w:pStyle w:val="Subtitle"/>
            </w:pPr>
          </w:p>
        </w:tc>
      </w:tr>
      <w:tr w:rsidR="00A976DF" w14:paraId="4A4E7065" w14:textId="77777777">
        <w:tc>
          <w:tcPr>
            <w:tcW w:w="2374" w:type="dxa"/>
          </w:tcPr>
          <w:p w14:paraId="22B5CF42" w14:textId="4C16D3D5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33DCD3BF" w14:textId="2411E436" w:rsidR="00A976DF" w:rsidRDefault="00374E82">
            <w:r>
              <w:t xml:space="preserve">Category pagina gewerkt, </w:t>
            </w:r>
            <w:r w:rsidR="00D56E55">
              <w:t>pagina laad nu matches per 12</w:t>
            </w:r>
          </w:p>
        </w:tc>
        <w:tc>
          <w:tcPr>
            <w:tcW w:w="3344" w:type="dxa"/>
          </w:tcPr>
          <w:p w14:paraId="39B405C7" w14:textId="463D9BD7" w:rsidR="00A976DF" w:rsidRDefault="653326F9">
            <w:r>
              <w:t xml:space="preserve">Home pagina </w:t>
            </w:r>
            <w:r w:rsidR="0CF05A3B">
              <w:t>ruilen systeem</w:t>
            </w:r>
          </w:p>
        </w:tc>
      </w:tr>
      <w:tr w:rsidR="00A976DF" w14:paraId="5D3220E0" w14:textId="77777777">
        <w:tc>
          <w:tcPr>
            <w:tcW w:w="2374" w:type="dxa"/>
          </w:tcPr>
          <w:p w14:paraId="3E3AA902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6B729527" w14:textId="28AB3C82" w:rsidR="00A976DF" w:rsidRDefault="00D56E55">
            <w:r>
              <w:t>Category pagina afronden</w:t>
            </w:r>
          </w:p>
        </w:tc>
        <w:tc>
          <w:tcPr>
            <w:tcW w:w="3344" w:type="dxa"/>
          </w:tcPr>
          <w:p w14:paraId="25D0FACC" w14:textId="5BD14937" w:rsidR="00A976DF" w:rsidRDefault="28918A38">
            <w:r>
              <w:t>Proberen vandaag het ruil systeem af te ronden</w:t>
            </w:r>
            <w:r w:rsidR="1BD6CDEC">
              <w:t>,</w:t>
            </w:r>
          </w:p>
        </w:tc>
      </w:tr>
      <w:tr w:rsidR="00A976DF" w14:paraId="615F3BEA" w14:textId="77777777">
        <w:tc>
          <w:tcPr>
            <w:tcW w:w="2374" w:type="dxa"/>
          </w:tcPr>
          <w:p w14:paraId="67241720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E981A16" w14:textId="408D1858" w:rsidR="00A976DF" w:rsidRDefault="00755918">
            <w:r>
              <w:t>niet</w:t>
            </w:r>
          </w:p>
        </w:tc>
        <w:tc>
          <w:tcPr>
            <w:tcW w:w="3344" w:type="dxa"/>
          </w:tcPr>
          <w:p w14:paraId="5C2DBAAC" w14:textId="3FB4756E" w:rsidR="00A976DF" w:rsidRDefault="3E643574">
            <w:r>
              <w:t>-</w:t>
            </w:r>
          </w:p>
        </w:tc>
      </w:tr>
    </w:tbl>
    <w:p w14:paraId="1D8A5B46" w14:textId="77777777" w:rsidR="00A976DF" w:rsidRDefault="00A976DF" w:rsidP="00A976DF"/>
    <w:p w14:paraId="5FDC490C" w14:textId="77777777" w:rsidR="00A976DF" w:rsidRDefault="00A976DF" w:rsidP="00A976DF"/>
    <w:p w14:paraId="20EB292D" w14:textId="77777777" w:rsidR="00A976DF" w:rsidRDefault="00A976DF" w:rsidP="00A976DF"/>
    <w:p w14:paraId="4FD81BB1" w14:textId="789778B0" w:rsidR="00A976DF" w:rsidRDefault="00A976DF">
      <w:r>
        <w:br w:type="page"/>
      </w:r>
    </w:p>
    <w:p w14:paraId="5A817645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06A9E768" w14:textId="77777777" w:rsidTr="3EEB0D8D">
        <w:tc>
          <w:tcPr>
            <w:tcW w:w="2374" w:type="dxa"/>
          </w:tcPr>
          <w:p w14:paraId="33A3211D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43A2C88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16CB0C77" w14:textId="77777777" w:rsidR="00A976DF" w:rsidRDefault="00A976DF">
            <w:r>
              <w:t>Appie Khalid</w:t>
            </w:r>
          </w:p>
        </w:tc>
      </w:tr>
      <w:tr w:rsidR="00A976DF" w14:paraId="43CB22C0" w14:textId="77777777" w:rsidTr="3EEB0D8D">
        <w:tc>
          <w:tcPr>
            <w:tcW w:w="2374" w:type="dxa"/>
          </w:tcPr>
          <w:p w14:paraId="3F1F40C5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D04A40D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26166270" w14:textId="77777777" w:rsidR="00A976DF" w:rsidRDefault="00A976DF">
            <w:r>
              <w:t>174663</w:t>
            </w:r>
          </w:p>
        </w:tc>
      </w:tr>
      <w:tr w:rsidR="00A976DF" w14:paraId="52D9A2FA" w14:textId="77777777" w:rsidTr="3EEB0D8D">
        <w:tc>
          <w:tcPr>
            <w:tcW w:w="2374" w:type="dxa"/>
          </w:tcPr>
          <w:p w14:paraId="63010533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931737C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39281C7C" w14:textId="77777777" w:rsidR="00A976DF" w:rsidRDefault="00A976DF">
            <w:r>
              <w:t>AEITO23SD-A</w:t>
            </w:r>
          </w:p>
        </w:tc>
      </w:tr>
      <w:tr w:rsidR="00A976DF" w14:paraId="26B96FF0" w14:textId="77777777" w:rsidTr="3EEB0D8D">
        <w:tc>
          <w:tcPr>
            <w:tcW w:w="4543" w:type="dxa"/>
            <w:gridSpan w:val="2"/>
          </w:tcPr>
          <w:p w14:paraId="024E3A2C" w14:textId="6F3783F4" w:rsidR="00A976DF" w:rsidRPr="0010316E" w:rsidRDefault="49AFAFA2">
            <w:r>
              <w:t>12-5-2025</w:t>
            </w:r>
          </w:p>
        </w:tc>
        <w:tc>
          <w:tcPr>
            <w:tcW w:w="4519" w:type="dxa"/>
            <w:gridSpan w:val="2"/>
          </w:tcPr>
          <w:p w14:paraId="0E1A6C4D" w14:textId="77777777" w:rsidR="00A976DF" w:rsidRDefault="00A976DF">
            <w:pPr>
              <w:pStyle w:val="Subtitle"/>
            </w:pPr>
          </w:p>
        </w:tc>
      </w:tr>
      <w:tr w:rsidR="00A976DF" w:rsidRPr="00285FFB" w14:paraId="383710F9" w14:textId="77777777" w:rsidTr="3EEB0D8D">
        <w:tc>
          <w:tcPr>
            <w:tcW w:w="2374" w:type="dxa"/>
          </w:tcPr>
          <w:p w14:paraId="330809E1" w14:textId="25604579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66FBF59" w14:textId="045387A2" w:rsidR="00A976DF" w:rsidRDefault="00A976DF"/>
        </w:tc>
        <w:tc>
          <w:tcPr>
            <w:tcW w:w="3344" w:type="dxa"/>
          </w:tcPr>
          <w:p w14:paraId="180CA588" w14:textId="23018160" w:rsidR="00A976DF" w:rsidRPr="00633E76" w:rsidRDefault="13521E2B">
            <w:pPr>
              <w:rPr>
                <w:lang w:val="en-GB"/>
              </w:rPr>
            </w:pPr>
            <w:r w:rsidRPr="004B7412">
              <w:rPr>
                <w:lang w:val="en-GB"/>
              </w:rPr>
              <w:t>Home pagina back end afgerond</w:t>
            </w:r>
          </w:p>
        </w:tc>
      </w:tr>
      <w:tr w:rsidR="00A976DF" w14:paraId="5ADA8CD1" w14:textId="77777777" w:rsidTr="3EEB0D8D">
        <w:tc>
          <w:tcPr>
            <w:tcW w:w="2374" w:type="dxa"/>
          </w:tcPr>
          <w:p w14:paraId="3392EDA2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26B33D24" w14:textId="676D9A18" w:rsidR="00A976DF" w:rsidRDefault="00A976DF"/>
        </w:tc>
        <w:tc>
          <w:tcPr>
            <w:tcW w:w="3344" w:type="dxa"/>
          </w:tcPr>
          <w:p w14:paraId="453D4706" w14:textId="7D136430" w:rsidR="00A976DF" w:rsidRDefault="5B8B8410">
            <w:r>
              <w:t>Home pagina front end</w:t>
            </w:r>
          </w:p>
        </w:tc>
      </w:tr>
      <w:tr w:rsidR="00A976DF" w14:paraId="34E301A3" w14:textId="77777777" w:rsidTr="3EEB0D8D">
        <w:tc>
          <w:tcPr>
            <w:tcW w:w="2374" w:type="dxa"/>
          </w:tcPr>
          <w:p w14:paraId="0D590D63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C63522D" w14:textId="77777777" w:rsidR="00A976DF" w:rsidRDefault="00A976DF"/>
        </w:tc>
        <w:tc>
          <w:tcPr>
            <w:tcW w:w="3344" w:type="dxa"/>
          </w:tcPr>
          <w:p w14:paraId="79545F90" w14:textId="013E2808" w:rsidR="00A976DF" w:rsidRDefault="063E0CFB">
            <w:r>
              <w:t>-</w:t>
            </w:r>
          </w:p>
        </w:tc>
      </w:tr>
    </w:tbl>
    <w:p w14:paraId="03C29A78" w14:textId="77777777" w:rsidR="00A976DF" w:rsidRDefault="00A976DF" w:rsidP="00A976DF"/>
    <w:p w14:paraId="5BAC8F4F" w14:textId="77777777" w:rsidR="00A976DF" w:rsidRDefault="00A976DF" w:rsidP="00A976DF"/>
    <w:p w14:paraId="0602BFDD" w14:textId="77777777" w:rsidR="00A976DF" w:rsidRDefault="00A976DF" w:rsidP="00A976DF"/>
    <w:p w14:paraId="328745EC" w14:textId="77777777" w:rsidR="00A976DF" w:rsidRDefault="00A976DF" w:rsidP="00A976D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A976DF" w14:paraId="76B17E65" w14:textId="77777777" w:rsidTr="3333757B">
        <w:tc>
          <w:tcPr>
            <w:tcW w:w="2374" w:type="dxa"/>
          </w:tcPr>
          <w:p w14:paraId="0A9230E6" w14:textId="77777777" w:rsidR="00A976DF" w:rsidRDefault="00A976DF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256AA9F1" w14:textId="77777777" w:rsidR="00A976DF" w:rsidRDefault="00A976DF">
            <w:r>
              <w:t>Kimi Borg</w:t>
            </w:r>
          </w:p>
        </w:tc>
        <w:tc>
          <w:tcPr>
            <w:tcW w:w="3344" w:type="dxa"/>
          </w:tcPr>
          <w:p w14:paraId="080659D9" w14:textId="77777777" w:rsidR="00A976DF" w:rsidRDefault="00A976DF">
            <w:r>
              <w:t>Appie Khalid</w:t>
            </w:r>
          </w:p>
        </w:tc>
      </w:tr>
      <w:tr w:rsidR="00A976DF" w14:paraId="77C274A7" w14:textId="77777777" w:rsidTr="3333757B">
        <w:tc>
          <w:tcPr>
            <w:tcW w:w="2374" w:type="dxa"/>
          </w:tcPr>
          <w:p w14:paraId="124ADB1C" w14:textId="77777777" w:rsidR="00A976DF" w:rsidRDefault="00A976DF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5CC482BC" w14:textId="77777777" w:rsidR="00A976DF" w:rsidRDefault="00A976DF">
            <w:r>
              <w:t>158205</w:t>
            </w:r>
          </w:p>
        </w:tc>
        <w:tc>
          <w:tcPr>
            <w:tcW w:w="3344" w:type="dxa"/>
          </w:tcPr>
          <w:p w14:paraId="79D83DA9" w14:textId="77777777" w:rsidR="00A976DF" w:rsidRDefault="00A976DF">
            <w:r>
              <w:t>174663</w:t>
            </w:r>
          </w:p>
        </w:tc>
      </w:tr>
      <w:tr w:rsidR="00A976DF" w14:paraId="10DA0376" w14:textId="77777777" w:rsidTr="3333757B">
        <w:tc>
          <w:tcPr>
            <w:tcW w:w="2374" w:type="dxa"/>
          </w:tcPr>
          <w:p w14:paraId="7A021909" w14:textId="77777777" w:rsidR="00A976DF" w:rsidRDefault="00A976DF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D875D8A" w14:textId="77777777" w:rsidR="00A976DF" w:rsidRDefault="00A976DF">
            <w:r>
              <w:t>AEITO23SD-A</w:t>
            </w:r>
          </w:p>
        </w:tc>
        <w:tc>
          <w:tcPr>
            <w:tcW w:w="3344" w:type="dxa"/>
          </w:tcPr>
          <w:p w14:paraId="0D1C46EF" w14:textId="77777777" w:rsidR="00A976DF" w:rsidRDefault="00A976DF">
            <w:r>
              <w:t>AEITO23SD-A</w:t>
            </w:r>
          </w:p>
        </w:tc>
      </w:tr>
      <w:tr w:rsidR="00A976DF" w14:paraId="3475DD8A" w14:textId="77777777" w:rsidTr="3333757B">
        <w:tc>
          <w:tcPr>
            <w:tcW w:w="4543" w:type="dxa"/>
            <w:gridSpan w:val="2"/>
          </w:tcPr>
          <w:p w14:paraId="16C38808" w14:textId="5FA058DD" w:rsidR="00A976DF" w:rsidRPr="0010316E" w:rsidRDefault="004B7412">
            <w:r>
              <w:t>13-05-2025</w:t>
            </w:r>
          </w:p>
        </w:tc>
        <w:tc>
          <w:tcPr>
            <w:tcW w:w="4519" w:type="dxa"/>
            <w:gridSpan w:val="2"/>
          </w:tcPr>
          <w:p w14:paraId="66465D4A" w14:textId="77777777" w:rsidR="00A976DF" w:rsidRDefault="00A976DF">
            <w:pPr>
              <w:pStyle w:val="Subtitle"/>
            </w:pPr>
          </w:p>
        </w:tc>
      </w:tr>
      <w:tr w:rsidR="00A976DF" w14:paraId="1E1C801E" w14:textId="77777777" w:rsidTr="3333757B">
        <w:tc>
          <w:tcPr>
            <w:tcW w:w="2374" w:type="dxa"/>
          </w:tcPr>
          <w:p w14:paraId="28C0C210" w14:textId="72BA7C5C" w:rsidR="00A976DF" w:rsidRDefault="009451F8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5E1ABDE" w14:textId="138701E2" w:rsidR="00A976DF" w:rsidRDefault="00236B83">
            <w:r>
              <w:t>Categorie pagina gewerkt en begonnen aan de admin pagina</w:t>
            </w:r>
          </w:p>
        </w:tc>
        <w:tc>
          <w:tcPr>
            <w:tcW w:w="3344" w:type="dxa"/>
          </w:tcPr>
          <w:p w14:paraId="3D8B2523" w14:textId="10E9164B" w:rsidR="00A976DF" w:rsidRDefault="181A987B">
            <w:r>
              <w:t>Front end home</w:t>
            </w:r>
          </w:p>
        </w:tc>
      </w:tr>
      <w:tr w:rsidR="00A976DF" w14:paraId="368EBD23" w14:textId="77777777" w:rsidTr="3333757B">
        <w:tc>
          <w:tcPr>
            <w:tcW w:w="2374" w:type="dxa"/>
          </w:tcPr>
          <w:p w14:paraId="466BAE8E" w14:textId="77777777" w:rsidR="00A976DF" w:rsidRDefault="00A976DF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2C144525" w14:textId="5EA2B80A" w:rsidR="00A976DF" w:rsidRDefault="00236B83">
            <w:r>
              <w:t>Verder met de admin pagina</w:t>
            </w:r>
          </w:p>
        </w:tc>
        <w:tc>
          <w:tcPr>
            <w:tcW w:w="3344" w:type="dxa"/>
          </w:tcPr>
          <w:p w14:paraId="20AD61D4" w14:textId="2ED7E426" w:rsidR="00A976DF" w:rsidRDefault="3D34D1F4">
            <w:r>
              <w:t>Home functionaliteit afronden</w:t>
            </w:r>
          </w:p>
        </w:tc>
      </w:tr>
      <w:tr w:rsidR="00A976DF" w14:paraId="78B1FC33" w14:textId="77777777" w:rsidTr="3333757B">
        <w:tc>
          <w:tcPr>
            <w:tcW w:w="2374" w:type="dxa"/>
          </w:tcPr>
          <w:p w14:paraId="1CFAA742" w14:textId="77777777" w:rsidR="00A976DF" w:rsidRDefault="00A976DF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56EF43A6" w14:textId="3207A93C" w:rsidR="00A976DF" w:rsidRDefault="00236B83">
            <w:r>
              <w:t>niet</w:t>
            </w:r>
          </w:p>
        </w:tc>
        <w:tc>
          <w:tcPr>
            <w:tcW w:w="3344" w:type="dxa"/>
          </w:tcPr>
          <w:p w14:paraId="34032BBF" w14:textId="0DD9EB67" w:rsidR="00A976DF" w:rsidRDefault="54DBAE08">
            <w:r>
              <w:t>-</w:t>
            </w:r>
          </w:p>
        </w:tc>
      </w:tr>
    </w:tbl>
    <w:p w14:paraId="29071D12" w14:textId="0DD49EB8" w:rsidR="00633E76" w:rsidRDefault="00633E76" w:rsidP="00633E76"/>
    <w:p w14:paraId="30D9A966" w14:textId="77777777" w:rsidR="00633E76" w:rsidRDefault="00633E76">
      <w:r>
        <w:br w:type="page"/>
      </w:r>
    </w:p>
    <w:p w14:paraId="147CABB9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420AF75C" w14:textId="77777777" w:rsidTr="002F1FCC">
        <w:tc>
          <w:tcPr>
            <w:tcW w:w="2374" w:type="dxa"/>
          </w:tcPr>
          <w:p w14:paraId="10F306EC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65D34DE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50C21E23" w14:textId="77777777" w:rsidR="00633E76" w:rsidRDefault="00633E76" w:rsidP="002F1FCC">
            <w:r>
              <w:t>Appie Khalid</w:t>
            </w:r>
          </w:p>
        </w:tc>
      </w:tr>
      <w:tr w:rsidR="00633E76" w14:paraId="64287F34" w14:textId="77777777" w:rsidTr="002F1FCC">
        <w:tc>
          <w:tcPr>
            <w:tcW w:w="2374" w:type="dxa"/>
          </w:tcPr>
          <w:p w14:paraId="39C06BAC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5EF8ADD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71AF10E8" w14:textId="77777777" w:rsidR="00633E76" w:rsidRDefault="00633E76" w:rsidP="002F1FCC">
            <w:r>
              <w:t>174663</w:t>
            </w:r>
          </w:p>
        </w:tc>
      </w:tr>
      <w:tr w:rsidR="00633E76" w14:paraId="4F90DACE" w14:textId="77777777" w:rsidTr="002F1FCC">
        <w:tc>
          <w:tcPr>
            <w:tcW w:w="2374" w:type="dxa"/>
          </w:tcPr>
          <w:p w14:paraId="00A4CF87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DBA1528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76CA7253" w14:textId="77777777" w:rsidR="00633E76" w:rsidRDefault="00633E76" w:rsidP="002F1FCC">
            <w:r>
              <w:t>AEITO23SD-A</w:t>
            </w:r>
          </w:p>
        </w:tc>
      </w:tr>
      <w:tr w:rsidR="00633E76" w14:paraId="4DA9E27D" w14:textId="77777777" w:rsidTr="002F1FCC">
        <w:tc>
          <w:tcPr>
            <w:tcW w:w="4543" w:type="dxa"/>
            <w:gridSpan w:val="2"/>
          </w:tcPr>
          <w:p w14:paraId="0326E609" w14:textId="5B793092" w:rsidR="00633E76" w:rsidRPr="0010316E" w:rsidRDefault="00633E76" w:rsidP="002F1FCC">
            <w:r>
              <w:t>14-05-2025</w:t>
            </w:r>
          </w:p>
        </w:tc>
        <w:tc>
          <w:tcPr>
            <w:tcW w:w="4519" w:type="dxa"/>
            <w:gridSpan w:val="2"/>
          </w:tcPr>
          <w:p w14:paraId="0653888B" w14:textId="77777777" w:rsidR="00633E76" w:rsidRDefault="00633E76" w:rsidP="002F1FCC">
            <w:pPr>
              <w:pStyle w:val="Subtitle"/>
            </w:pPr>
          </w:p>
        </w:tc>
      </w:tr>
      <w:tr w:rsidR="00633E76" w14:paraId="0CE73615" w14:textId="77777777" w:rsidTr="002F1FCC">
        <w:tc>
          <w:tcPr>
            <w:tcW w:w="2374" w:type="dxa"/>
          </w:tcPr>
          <w:p w14:paraId="0962A368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28237458" w14:textId="2D38641A" w:rsidR="00633E76" w:rsidRDefault="00633E76" w:rsidP="002F1FCC">
            <w:r>
              <w:t>Admin dashboard afgerond, begonnen aan klassenpagina</w:t>
            </w:r>
          </w:p>
        </w:tc>
        <w:tc>
          <w:tcPr>
            <w:tcW w:w="3344" w:type="dxa"/>
          </w:tcPr>
          <w:p w14:paraId="73332A35" w14:textId="12DF8994" w:rsidR="00633E76" w:rsidRDefault="54A01201" w:rsidP="002F1FCC">
            <w:r>
              <w:t>Categorie pagina ruilen</w:t>
            </w:r>
          </w:p>
        </w:tc>
      </w:tr>
      <w:tr w:rsidR="00633E76" w14:paraId="3E7F768A" w14:textId="77777777" w:rsidTr="002F1FCC">
        <w:tc>
          <w:tcPr>
            <w:tcW w:w="2374" w:type="dxa"/>
          </w:tcPr>
          <w:p w14:paraId="1D127CCD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694A8EA6" w14:textId="249A1B81" w:rsidR="00633E76" w:rsidRDefault="00633E76" w:rsidP="002F1FCC">
            <w:r>
              <w:t>Verder met de klassenpagina</w:t>
            </w:r>
          </w:p>
        </w:tc>
        <w:tc>
          <w:tcPr>
            <w:tcW w:w="3344" w:type="dxa"/>
          </w:tcPr>
          <w:p w14:paraId="6C4F6FC3" w14:textId="271DD76C" w:rsidR="00633E76" w:rsidRDefault="0F1743A5" w:rsidP="002F1FCC">
            <w:r>
              <w:t>Verder daarmee gaan</w:t>
            </w:r>
          </w:p>
        </w:tc>
      </w:tr>
      <w:tr w:rsidR="00633E76" w14:paraId="185C9DC7" w14:textId="77777777" w:rsidTr="002F1FCC">
        <w:tc>
          <w:tcPr>
            <w:tcW w:w="2374" w:type="dxa"/>
          </w:tcPr>
          <w:p w14:paraId="3AF358C9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4A1E9E4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7296A59E" w14:textId="77777777" w:rsidR="00633E76" w:rsidRDefault="00633E76" w:rsidP="002F1FCC">
            <w:r>
              <w:t>-</w:t>
            </w:r>
          </w:p>
        </w:tc>
      </w:tr>
    </w:tbl>
    <w:p w14:paraId="341DAD0A" w14:textId="77777777" w:rsidR="00633E76" w:rsidRDefault="00633E76" w:rsidP="00633E76"/>
    <w:p w14:paraId="479D1651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6C5085E1" w14:textId="77777777" w:rsidTr="002F1FCC">
        <w:tc>
          <w:tcPr>
            <w:tcW w:w="2374" w:type="dxa"/>
          </w:tcPr>
          <w:p w14:paraId="706E0DC5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4913316E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005C3456" w14:textId="77777777" w:rsidR="00633E76" w:rsidRDefault="00633E76" w:rsidP="002F1FCC">
            <w:r>
              <w:t>Appie Khalid</w:t>
            </w:r>
          </w:p>
        </w:tc>
      </w:tr>
      <w:tr w:rsidR="00633E76" w14:paraId="611BB5CB" w14:textId="77777777" w:rsidTr="002F1FCC">
        <w:tc>
          <w:tcPr>
            <w:tcW w:w="2374" w:type="dxa"/>
          </w:tcPr>
          <w:p w14:paraId="682D033F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1E26F84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06DCD673" w14:textId="77777777" w:rsidR="00633E76" w:rsidRDefault="00633E76" w:rsidP="002F1FCC">
            <w:r>
              <w:t>174663</w:t>
            </w:r>
          </w:p>
        </w:tc>
      </w:tr>
      <w:tr w:rsidR="00633E76" w14:paraId="5EE4AFB3" w14:textId="77777777" w:rsidTr="002F1FCC">
        <w:tc>
          <w:tcPr>
            <w:tcW w:w="2374" w:type="dxa"/>
          </w:tcPr>
          <w:p w14:paraId="7F1A198A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2752B972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2BA11D10" w14:textId="77777777" w:rsidR="00633E76" w:rsidRDefault="00633E76" w:rsidP="002F1FCC">
            <w:r>
              <w:t>AEITO23SD-A</w:t>
            </w:r>
          </w:p>
        </w:tc>
      </w:tr>
      <w:tr w:rsidR="00633E76" w14:paraId="58C84B57" w14:textId="77777777" w:rsidTr="002F1FCC">
        <w:tc>
          <w:tcPr>
            <w:tcW w:w="4543" w:type="dxa"/>
            <w:gridSpan w:val="2"/>
          </w:tcPr>
          <w:p w14:paraId="06354B69" w14:textId="5B1218C9" w:rsidR="00633E76" w:rsidRPr="0010316E" w:rsidRDefault="00BF2E8D" w:rsidP="002F1FCC">
            <w:r>
              <w:t>15-</w:t>
            </w:r>
            <w:r w:rsidR="00A50889">
              <w:t>05</w:t>
            </w:r>
            <w:r>
              <w:t>-2025</w:t>
            </w:r>
          </w:p>
        </w:tc>
        <w:tc>
          <w:tcPr>
            <w:tcW w:w="4519" w:type="dxa"/>
            <w:gridSpan w:val="2"/>
          </w:tcPr>
          <w:p w14:paraId="459AA567" w14:textId="77777777" w:rsidR="00633E76" w:rsidRDefault="00633E76" w:rsidP="002F1FCC">
            <w:pPr>
              <w:pStyle w:val="Subtitle"/>
            </w:pPr>
          </w:p>
        </w:tc>
      </w:tr>
      <w:tr w:rsidR="00633E76" w14:paraId="2BBC3CB7" w14:textId="77777777" w:rsidTr="002F1FCC">
        <w:tc>
          <w:tcPr>
            <w:tcW w:w="2374" w:type="dxa"/>
          </w:tcPr>
          <w:p w14:paraId="16FF2A2A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60153C4" w14:textId="1DDA90F3" w:rsidR="00633E76" w:rsidRDefault="0071050B" w:rsidP="002F1FCC">
            <w:r>
              <w:t>Verder gewerkt aan de klassenpagina</w:t>
            </w:r>
          </w:p>
        </w:tc>
        <w:tc>
          <w:tcPr>
            <w:tcW w:w="3344" w:type="dxa"/>
          </w:tcPr>
          <w:p w14:paraId="0BF75D20" w14:textId="5113A4B9" w:rsidR="00633E76" w:rsidRDefault="246405F3" w:rsidP="002F1FCC">
            <w:r>
              <w:t>Categorie ruilen / aanmelden</w:t>
            </w:r>
          </w:p>
        </w:tc>
      </w:tr>
      <w:tr w:rsidR="00633E76" w14:paraId="26D0A1B6" w14:textId="77777777" w:rsidTr="002F1FCC">
        <w:tc>
          <w:tcPr>
            <w:tcW w:w="2374" w:type="dxa"/>
          </w:tcPr>
          <w:p w14:paraId="6F71F2C6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17B7BE9" w14:textId="3B1E60EA" w:rsidR="00633E76" w:rsidRDefault="0071050B" w:rsidP="002F1FCC">
            <w:r>
              <w:t>Voorbereiden gesprek product owner</w:t>
            </w:r>
          </w:p>
        </w:tc>
        <w:tc>
          <w:tcPr>
            <w:tcW w:w="3344" w:type="dxa"/>
          </w:tcPr>
          <w:p w14:paraId="794D555C" w14:textId="426B6DAB" w:rsidR="00633E76" w:rsidRDefault="10B5E035" w:rsidP="002F1FCC">
            <w:r>
              <w:t>Voorbereiden gesprek met product owner</w:t>
            </w:r>
          </w:p>
        </w:tc>
      </w:tr>
      <w:tr w:rsidR="00633E76" w14:paraId="507A1DA3" w14:textId="77777777" w:rsidTr="002F1FCC">
        <w:tc>
          <w:tcPr>
            <w:tcW w:w="2374" w:type="dxa"/>
          </w:tcPr>
          <w:p w14:paraId="2CD888BA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0A021799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0D4FFBC3" w14:textId="77777777" w:rsidR="00633E76" w:rsidRDefault="00633E76" w:rsidP="002F1FCC">
            <w:r>
              <w:t>-</w:t>
            </w:r>
          </w:p>
        </w:tc>
      </w:tr>
    </w:tbl>
    <w:p w14:paraId="77CFE016" w14:textId="77777777" w:rsidR="00633E76" w:rsidRDefault="00633E76" w:rsidP="00633E76"/>
    <w:p w14:paraId="7CD49F14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50D031FC" w14:textId="77777777" w:rsidTr="002F1FCC">
        <w:tc>
          <w:tcPr>
            <w:tcW w:w="2374" w:type="dxa"/>
          </w:tcPr>
          <w:p w14:paraId="03E7C279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D1C4757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70E9B4F6" w14:textId="77777777" w:rsidR="00633E76" w:rsidRDefault="00633E76" w:rsidP="002F1FCC">
            <w:r>
              <w:t>Appie Khalid</w:t>
            </w:r>
          </w:p>
        </w:tc>
      </w:tr>
      <w:tr w:rsidR="00633E76" w14:paraId="3098E859" w14:textId="77777777" w:rsidTr="002F1FCC">
        <w:tc>
          <w:tcPr>
            <w:tcW w:w="2374" w:type="dxa"/>
          </w:tcPr>
          <w:p w14:paraId="5E1A6AAF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67BA91F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4113D32B" w14:textId="77777777" w:rsidR="00633E76" w:rsidRDefault="00633E76" w:rsidP="002F1FCC">
            <w:r>
              <w:t>174663</w:t>
            </w:r>
          </w:p>
        </w:tc>
      </w:tr>
      <w:tr w:rsidR="00633E76" w14:paraId="71B3E808" w14:textId="77777777" w:rsidTr="002F1FCC">
        <w:tc>
          <w:tcPr>
            <w:tcW w:w="2374" w:type="dxa"/>
          </w:tcPr>
          <w:p w14:paraId="75165BFF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75D43248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6899DCAE" w14:textId="77777777" w:rsidR="00633E76" w:rsidRDefault="00633E76" w:rsidP="002F1FCC">
            <w:r>
              <w:t>AEITO23SD-A</w:t>
            </w:r>
          </w:p>
        </w:tc>
      </w:tr>
      <w:tr w:rsidR="00633E76" w14:paraId="259E0927" w14:textId="77777777" w:rsidTr="002F1FCC">
        <w:tc>
          <w:tcPr>
            <w:tcW w:w="4543" w:type="dxa"/>
            <w:gridSpan w:val="2"/>
          </w:tcPr>
          <w:p w14:paraId="1DD97F88" w14:textId="78A60EFD" w:rsidR="00633E76" w:rsidRPr="0010316E" w:rsidRDefault="2F8C5AE6" w:rsidP="002F1FCC">
            <w:r>
              <w:t>16-</w:t>
            </w:r>
            <w:r w:rsidR="00A50889">
              <w:t>0</w:t>
            </w:r>
            <w:r>
              <w:t>5-2025</w:t>
            </w:r>
          </w:p>
        </w:tc>
        <w:tc>
          <w:tcPr>
            <w:tcW w:w="4519" w:type="dxa"/>
            <w:gridSpan w:val="2"/>
          </w:tcPr>
          <w:p w14:paraId="3BFE4B5D" w14:textId="77777777" w:rsidR="00633E76" w:rsidRDefault="00633E76" w:rsidP="002F1FCC">
            <w:pPr>
              <w:pStyle w:val="Subtitle"/>
            </w:pPr>
          </w:p>
        </w:tc>
      </w:tr>
      <w:tr w:rsidR="00633E76" w14:paraId="7E379CE7" w14:textId="77777777" w:rsidTr="002F1FCC">
        <w:tc>
          <w:tcPr>
            <w:tcW w:w="2374" w:type="dxa"/>
          </w:tcPr>
          <w:p w14:paraId="3AD1D2E4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1E9457BC" w14:textId="41A2B7FD" w:rsidR="00633E76" w:rsidRDefault="00BF2E8D" w:rsidP="002F1FCC">
            <w:r>
              <w:t>Klassenbeheer pagina afgerond</w:t>
            </w:r>
          </w:p>
        </w:tc>
        <w:tc>
          <w:tcPr>
            <w:tcW w:w="3344" w:type="dxa"/>
          </w:tcPr>
          <w:p w14:paraId="3BF69825" w14:textId="636C9E06" w:rsidR="00633E76" w:rsidRDefault="597F8F12" w:rsidP="002F1FCC">
            <w:r>
              <w:t>Voorbereiden gesprek</w:t>
            </w:r>
          </w:p>
        </w:tc>
      </w:tr>
      <w:tr w:rsidR="00633E76" w:rsidRPr="00BF2E8D" w14:paraId="6625E386" w14:textId="77777777" w:rsidTr="002F1FCC">
        <w:tc>
          <w:tcPr>
            <w:tcW w:w="2374" w:type="dxa"/>
          </w:tcPr>
          <w:p w14:paraId="368B457A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17F52108" w14:textId="0863D319" w:rsidR="00633E76" w:rsidRPr="00BF2E8D" w:rsidRDefault="00BF2E8D" w:rsidP="002F1FCC">
            <w:pPr>
              <w:rPr>
                <w:lang w:val="en-GB"/>
              </w:rPr>
            </w:pPr>
            <w:r w:rsidRPr="00BF2E8D">
              <w:rPr>
                <w:lang w:val="en-GB"/>
              </w:rPr>
              <w:t xml:space="preserve">Review met product owner, </w:t>
            </w:r>
            <w:r w:rsidR="00A50889">
              <w:rPr>
                <w:lang w:val="en-GB"/>
              </w:rPr>
              <w:t>volg</w:t>
            </w:r>
            <w:r>
              <w:rPr>
                <w:lang w:val="en-GB"/>
              </w:rPr>
              <w:t>ende sprint plannen</w:t>
            </w:r>
          </w:p>
        </w:tc>
        <w:tc>
          <w:tcPr>
            <w:tcW w:w="3344" w:type="dxa"/>
          </w:tcPr>
          <w:p w14:paraId="16793853" w14:textId="37B4443A" w:rsidR="00633E76" w:rsidRDefault="3DBDD447" w:rsidP="00D66980">
            <w:r>
              <w:t>Product owner gesprek</w:t>
            </w:r>
          </w:p>
          <w:p w14:paraId="3200DCDD" w14:textId="4B769F7B" w:rsidR="00633E76" w:rsidRPr="00A50889" w:rsidRDefault="3DBDD447" w:rsidP="002F1FCC">
            <w:r>
              <w:t>Volgende sprint plannen en verslag schrijven</w:t>
            </w:r>
          </w:p>
        </w:tc>
      </w:tr>
      <w:tr w:rsidR="00633E76" w14:paraId="2305B1DF" w14:textId="77777777" w:rsidTr="002F1FCC">
        <w:tc>
          <w:tcPr>
            <w:tcW w:w="2374" w:type="dxa"/>
          </w:tcPr>
          <w:p w14:paraId="56967255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4ACFADF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5B212E9A" w14:textId="77777777" w:rsidR="00633E76" w:rsidRDefault="00633E76" w:rsidP="002F1FCC">
            <w:r>
              <w:t>-</w:t>
            </w:r>
          </w:p>
        </w:tc>
      </w:tr>
    </w:tbl>
    <w:p w14:paraId="2C858F61" w14:textId="77777777" w:rsidR="00633E76" w:rsidRDefault="00633E76" w:rsidP="00633E76"/>
    <w:p w14:paraId="1ADA4E23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531D73E9" w14:textId="77777777" w:rsidTr="2C3A79BD">
        <w:tc>
          <w:tcPr>
            <w:tcW w:w="2374" w:type="dxa"/>
          </w:tcPr>
          <w:p w14:paraId="43F45CA5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0930E2B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7493547F" w14:textId="77777777" w:rsidR="00633E76" w:rsidRDefault="00633E76" w:rsidP="002F1FCC">
            <w:r>
              <w:t>Appie Khalid</w:t>
            </w:r>
          </w:p>
        </w:tc>
      </w:tr>
      <w:tr w:rsidR="00633E76" w14:paraId="4FC4F0A2" w14:textId="77777777" w:rsidTr="2C3A79BD">
        <w:tc>
          <w:tcPr>
            <w:tcW w:w="2374" w:type="dxa"/>
          </w:tcPr>
          <w:p w14:paraId="2BF4A184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62E4FFB2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06323918" w14:textId="77777777" w:rsidR="00633E76" w:rsidRDefault="00633E76" w:rsidP="002F1FCC">
            <w:r>
              <w:t>174663</w:t>
            </w:r>
          </w:p>
        </w:tc>
      </w:tr>
      <w:tr w:rsidR="00633E76" w14:paraId="3A0B79F9" w14:textId="77777777" w:rsidTr="2C3A79BD">
        <w:tc>
          <w:tcPr>
            <w:tcW w:w="2374" w:type="dxa"/>
          </w:tcPr>
          <w:p w14:paraId="5150696B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14E8FD4C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494A14C4" w14:textId="77777777" w:rsidR="00633E76" w:rsidRDefault="00633E76" w:rsidP="002F1FCC">
            <w:r>
              <w:t>AEITO23SD-A</w:t>
            </w:r>
          </w:p>
        </w:tc>
      </w:tr>
      <w:tr w:rsidR="00633E76" w14:paraId="7EEF6C7F" w14:textId="77777777" w:rsidTr="2C3A79BD">
        <w:tc>
          <w:tcPr>
            <w:tcW w:w="4543" w:type="dxa"/>
            <w:gridSpan w:val="2"/>
          </w:tcPr>
          <w:p w14:paraId="655305F8" w14:textId="248CC3B8" w:rsidR="00633E76" w:rsidRPr="0010316E" w:rsidRDefault="71140C28" w:rsidP="002F1FCC">
            <w:r>
              <w:t>19-5-2025</w:t>
            </w:r>
          </w:p>
        </w:tc>
        <w:tc>
          <w:tcPr>
            <w:tcW w:w="4519" w:type="dxa"/>
            <w:gridSpan w:val="2"/>
          </w:tcPr>
          <w:p w14:paraId="3D18E3FE" w14:textId="77777777" w:rsidR="00633E76" w:rsidRDefault="00633E76" w:rsidP="002F1FCC">
            <w:pPr>
              <w:pStyle w:val="Subtitle"/>
            </w:pPr>
          </w:p>
        </w:tc>
      </w:tr>
      <w:tr w:rsidR="00633E76" w14:paraId="4801F63E" w14:textId="77777777" w:rsidTr="2C3A79BD">
        <w:tc>
          <w:tcPr>
            <w:tcW w:w="2374" w:type="dxa"/>
          </w:tcPr>
          <w:p w14:paraId="4222538D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39EC152D" w14:textId="77777777" w:rsidR="00633E76" w:rsidRDefault="00633E76" w:rsidP="002F1FCC"/>
        </w:tc>
        <w:tc>
          <w:tcPr>
            <w:tcW w:w="3344" w:type="dxa"/>
          </w:tcPr>
          <w:p w14:paraId="30F527BB" w14:textId="6B7D4A05" w:rsidR="00633E76" w:rsidRDefault="550D7F43" w:rsidP="002F1FCC">
            <w:r>
              <w:t>Sprint 3 afgerond</w:t>
            </w:r>
          </w:p>
        </w:tc>
      </w:tr>
      <w:tr w:rsidR="00633E76" w14:paraId="6FEE413D" w14:textId="77777777" w:rsidTr="2C3A79BD">
        <w:tc>
          <w:tcPr>
            <w:tcW w:w="2374" w:type="dxa"/>
          </w:tcPr>
          <w:p w14:paraId="0E50830A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41BFDA4B" w14:textId="77777777" w:rsidR="00633E76" w:rsidRDefault="00633E76" w:rsidP="002F1FCC"/>
        </w:tc>
        <w:tc>
          <w:tcPr>
            <w:tcW w:w="3344" w:type="dxa"/>
          </w:tcPr>
          <w:p w14:paraId="782649E8" w14:textId="65E60285" w:rsidR="00633E76" w:rsidRDefault="21658024" w:rsidP="002F1FCC">
            <w:r>
              <w:t>Issues van vorige sprint doen</w:t>
            </w:r>
          </w:p>
        </w:tc>
      </w:tr>
      <w:tr w:rsidR="00633E76" w14:paraId="07656071" w14:textId="77777777" w:rsidTr="2C3A79BD">
        <w:tc>
          <w:tcPr>
            <w:tcW w:w="2374" w:type="dxa"/>
          </w:tcPr>
          <w:p w14:paraId="2249BA06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01722B36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13F05E7B" w14:textId="77777777" w:rsidR="00633E76" w:rsidRDefault="00633E76" w:rsidP="002F1FCC">
            <w:r>
              <w:t>-</w:t>
            </w:r>
          </w:p>
        </w:tc>
      </w:tr>
    </w:tbl>
    <w:p w14:paraId="5731802A" w14:textId="77777777" w:rsidR="00633E76" w:rsidRDefault="00633E76" w:rsidP="00633E76"/>
    <w:p w14:paraId="210EBACA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49DFDC89" w14:textId="77777777" w:rsidTr="2B041C35">
        <w:tc>
          <w:tcPr>
            <w:tcW w:w="2374" w:type="dxa"/>
          </w:tcPr>
          <w:p w14:paraId="4D20AC5A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7980D1C8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5DFCE4BC" w14:textId="77777777" w:rsidR="00633E76" w:rsidRDefault="00633E76" w:rsidP="002F1FCC">
            <w:r>
              <w:t>Appie Khalid</w:t>
            </w:r>
          </w:p>
        </w:tc>
      </w:tr>
      <w:tr w:rsidR="00633E76" w14:paraId="72D46614" w14:textId="77777777" w:rsidTr="2B041C35">
        <w:tc>
          <w:tcPr>
            <w:tcW w:w="2374" w:type="dxa"/>
          </w:tcPr>
          <w:p w14:paraId="2C1C3E40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528CE5DB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025ADCC7" w14:textId="77777777" w:rsidR="00633E76" w:rsidRDefault="00633E76" w:rsidP="002F1FCC">
            <w:r>
              <w:t>174663</w:t>
            </w:r>
          </w:p>
        </w:tc>
      </w:tr>
      <w:tr w:rsidR="00633E76" w14:paraId="0F5F9C4B" w14:textId="77777777" w:rsidTr="2B041C35">
        <w:tc>
          <w:tcPr>
            <w:tcW w:w="2374" w:type="dxa"/>
          </w:tcPr>
          <w:p w14:paraId="595CF86A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5EB2E1AF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0F88D4FD" w14:textId="77777777" w:rsidR="00633E76" w:rsidRDefault="00633E76" w:rsidP="002F1FCC">
            <w:r>
              <w:t>AEITO23SD-A</w:t>
            </w:r>
          </w:p>
        </w:tc>
      </w:tr>
      <w:tr w:rsidR="00633E76" w14:paraId="21746CBF" w14:textId="77777777" w:rsidTr="2B041C35">
        <w:tc>
          <w:tcPr>
            <w:tcW w:w="4543" w:type="dxa"/>
            <w:gridSpan w:val="2"/>
          </w:tcPr>
          <w:p w14:paraId="61FBAD6E" w14:textId="43C91325" w:rsidR="00633E76" w:rsidRPr="0010316E" w:rsidRDefault="45288564" w:rsidP="002F1FCC">
            <w:r>
              <w:t>20-5-2025</w:t>
            </w:r>
          </w:p>
        </w:tc>
        <w:tc>
          <w:tcPr>
            <w:tcW w:w="4519" w:type="dxa"/>
            <w:gridSpan w:val="2"/>
          </w:tcPr>
          <w:p w14:paraId="0F393A0B" w14:textId="77777777" w:rsidR="00633E76" w:rsidRDefault="00633E76" w:rsidP="002F1FCC">
            <w:pPr>
              <w:pStyle w:val="Subtitle"/>
            </w:pPr>
          </w:p>
        </w:tc>
      </w:tr>
      <w:tr w:rsidR="00633E76" w14:paraId="3BEC08D5" w14:textId="77777777" w:rsidTr="2B041C35">
        <w:tc>
          <w:tcPr>
            <w:tcW w:w="2374" w:type="dxa"/>
          </w:tcPr>
          <w:p w14:paraId="0A7CB06F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6C894C04" w14:textId="5029C81D" w:rsidR="00633E76" w:rsidRDefault="009E3F7D" w:rsidP="002F1FCC">
            <w:r>
              <w:t>Gesprek gehad met product owner, volgende sprint gepland</w:t>
            </w:r>
          </w:p>
        </w:tc>
        <w:tc>
          <w:tcPr>
            <w:tcW w:w="3344" w:type="dxa"/>
          </w:tcPr>
          <w:p w14:paraId="6A363069" w14:textId="1DAF706D" w:rsidR="00633E76" w:rsidRDefault="3CBCAFCF" w:rsidP="002F1FCC">
            <w:r>
              <w:t>Ruil en aanmeld bugs gefixt</w:t>
            </w:r>
          </w:p>
        </w:tc>
      </w:tr>
      <w:tr w:rsidR="00633E76" w14:paraId="5BCD8D74" w14:textId="77777777" w:rsidTr="2B041C35">
        <w:tc>
          <w:tcPr>
            <w:tcW w:w="2374" w:type="dxa"/>
          </w:tcPr>
          <w:p w14:paraId="691BA14D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64080394" w14:textId="7FA9C0D6" w:rsidR="00633E76" w:rsidRDefault="009E3F7D" w:rsidP="002F1FCC">
            <w:r>
              <w:t>Verder aan de gebruikerbeheer pagina werken</w:t>
            </w:r>
          </w:p>
        </w:tc>
        <w:tc>
          <w:tcPr>
            <w:tcW w:w="3344" w:type="dxa"/>
          </w:tcPr>
          <w:p w14:paraId="227E213B" w14:textId="0CE359EF" w:rsidR="00633E76" w:rsidRDefault="3969F2FC" w:rsidP="002F1FCC">
            <w:r>
              <w:t>Scoreboard toevoegen en deadline fixen</w:t>
            </w:r>
          </w:p>
        </w:tc>
      </w:tr>
      <w:tr w:rsidR="00633E76" w14:paraId="78F0242B" w14:textId="77777777" w:rsidTr="2B041C35">
        <w:tc>
          <w:tcPr>
            <w:tcW w:w="2374" w:type="dxa"/>
          </w:tcPr>
          <w:p w14:paraId="77B87DBE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7BBCE3B9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18791A3C" w14:textId="77777777" w:rsidR="00633E76" w:rsidRDefault="00633E76" w:rsidP="002F1FCC">
            <w:r>
              <w:t>-</w:t>
            </w:r>
          </w:p>
        </w:tc>
      </w:tr>
    </w:tbl>
    <w:p w14:paraId="2FA8848D" w14:textId="77777777" w:rsidR="00633E76" w:rsidRDefault="00633E76" w:rsidP="00633E76"/>
    <w:p w14:paraId="6EF1E3AC" w14:textId="3995153B" w:rsidR="00633E76" w:rsidRDefault="00633E76">
      <w:r>
        <w:br w:type="page"/>
      </w:r>
    </w:p>
    <w:p w14:paraId="275C39B3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6214DE74" w14:textId="77777777" w:rsidTr="002F1FCC">
        <w:tc>
          <w:tcPr>
            <w:tcW w:w="2374" w:type="dxa"/>
          </w:tcPr>
          <w:p w14:paraId="50B81E24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42693135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589187D5" w14:textId="77777777" w:rsidR="00633E76" w:rsidRDefault="00633E76" w:rsidP="002F1FCC">
            <w:r>
              <w:t>Appie Khalid</w:t>
            </w:r>
          </w:p>
        </w:tc>
      </w:tr>
      <w:tr w:rsidR="00633E76" w14:paraId="6178ACAD" w14:textId="77777777" w:rsidTr="002F1FCC">
        <w:tc>
          <w:tcPr>
            <w:tcW w:w="2374" w:type="dxa"/>
          </w:tcPr>
          <w:p w14:paraId="55A6ED71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7FEFF811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340C9338" w14:textId="77777777" w:rsidR="00633E76" w:rsidRDefault="00633E76" w:rsidP="002F1FCC">
            <w:r>
              <w:t>174663</w:t>
            </w:r>
          </w:p>
        </w:tc>
      </w:tr>
      <w:tr w:rsidR="00633E76" w14:paraId="7A8013D6" w14:textId="77777777" w:rsidTr="002F1FCC">
        <w:tc>
          <w:tcPr>
            <w:tcW w:w="2374" w:type="dxa"/>
          </w:tcPr>
          <w:p w14:paraId="6D8540D0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2C144ED8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222181DF" w14:textId="77777777" w:rsidR="00633E76" w:rsidRDefault="00633E76" w:rsidP="002F1FCC">
            <w:r>
              <w:t>AEITO23SD-A</w:t>
            </w:r>
          </w:p>
        </w:tc>
      </w:tr>
      <w:tr w:rsidR="00633E76" w14:paraId="0B127ED1" w14:textId="77777777" w:rsidTr="002F1FCC">
        <w:tc>
          <w:tcPr>
            <w:tcW w:w="4543" w:type="dxa"/>
            <w:gridSpan w:val="2"/>
          </w:tcPr>
          <w:p w14:paraId="1E85F20E" w14:textId="36568FD9" w:rsidR="00633E76" w:rsidRPr="0010316E" w:rsidRDefault="0071050B" w:rsidP="002F1FCC">
            <w:r>
              <w:t>21-05-2025</w:t>
            </w:r>
          </w:p>
        </w:tc>
        <w:tc>
          <w:tcPr>
            <w:tcW w:w="4519" w:type="dxa"/>
            <w:gridSpan w:val="2"/>
          </w:tcPr>
          <w:p w14:paraId="13A3B990" w14:textId="77777777" w:rsidR="00633E76" w:rsidRDefault="00633E76" w:rsidP="002F1FCC">
            <w:pPr>
              <w:pStyle w:val="Subtitle"/>
            </w:pPr>
          </w:p>
        </w:tc>
      </w:tr>
      <w:tr w:rsidR="00633E76" w14:paraId="3BD82C93" w14:textId="77777777" w:rsidTr="002F1FCC">
        <w:tc>
          <w:tcPr>
            <w:tcW w:w="2374" w:type="dxa"/>
          </w:tcPr>
          <w:p w14:paraId="5F97BF90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B9CD486" w14:textId="7DCE626F" w:rsidR="00633E76" w:rsidRDefault="0071050B" w:rsidP="002F1FCC">
            <w:r>
              <w:t xml:space="preserve">Gewerkt aan de </w:t>
            </w:r>
            <w:r w:rsidR="003F3625">
              <w:t>user manage page</w:t>
            </w:r>
          </w:p>
        </w:tc>
        <w:tc>
          <w:tcPr>
            <w:tcW w:w="3344" w:type="dxa"/>
          </w:tcPr>
          <w:p w14:paraId="2A91F106" w14:textId="77777777" w:rsidR="00633E76" w:rsidRDefault="00633E76" w:rsidP="002F1FCC"/>
        </w:tc>
      </w:tr>
      <w:tr w:rsidR="00633E76" w14:paraId="67FBEC01" w14:textId="77777777" w:rsidTr="002F1FCC">
        <w:tc>
          <w:tcPr>
            <w:tcW w:w="2374" w:type="dxa"/>
          </w:tcPr>
          <w:p w14:paraId="6F32E27C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E279C25" w14:textId="027717FF" w:rsidR="00633E76" w:rsidRDefault="00891438" w:rsidP="002F1FCC">
            <w:r>
              <w:t>Aan de registratiemail met wachtwoord instellen werken</w:t>
            </w:r>
          </w:p>
        </w:tc>
        <w:tc>
          <w:tcPr>
            <w:tcW w:w="3344" w:type="dxa"/>
          </w:tcPr>
          <w:p w14:paraId="209DFCE7" w14:textId="77777777" w:rsidR="00633E76" w:rsidRDefault="00633E76" w:rsidP="002F1FCC"/>
        </w:tc>
      </w:tr>
      <w:tr w:rsidR="00633E76" w14:paraId="3EABBE1C" w14:textId="77777777" w:rsidTr="002F1FCC">
        <w:tc>
          <w:tcPr>
            <w:tcW w:w="2374" w:type="dxa"/>
          </w:tcPr>
          <w:p w14:paraId="4699C425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4069ADB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5C6F8E1C" w14:textId="77777777" w:rsidR="00633E76" w:rsidRDefault="00633E76" w:rsidP="002F1FCC">
            <w:r>
              <w:t>-</w:t>
            </w:r>
          </w:p>
        </w:tc>
      </w:tr>
    </w:tbl>
    <w:p w14:paraId="5DA90E43" w14:textId="77777777" w:rsidR="00633E76" w:rsidRDefault="00633E76" w:rsidP="00633E76"/>
    <w:p w14:paraId="718438FD" w14:textId="77777777" w:rsidR="00633E76" w:rsidRDefault="00633E76" w:rsidP="00633E76"/>
    <w:p w14:paraId="181E4386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08CDCE80" w14:textId="77777777" w:rsidTr="002F1FCC">
        <w:tc>
          <w:tcPr>
            <w:tcW w:w="2374" w:type="dxa"/>
          </w:tcPr>
          <w:p w14:paraId="5C1127B2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92CC476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6579B2D0" w14:textId="77777777" w:rsidR="00633E76" w:rsidRDefault="00633E76" w:rsidP="002F1FCC">
            <w:r>
              <w:t>Appie Khalid</w:t>
            </w:r>
          </w:p>
        </w:tc>
      </w:tr>
      <w:tr w:rsidR="00633E76" w14:paraId="18F014EC" w14:textId="77777777" w:rsidTr="002F1FCC">
        <w:tc>
          <w:tcPr>
            <w:tcW w:w="2374" w:type="dxa"/>
          </w:tcPr>
          <w:p w14:paraId="5A77BE6B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ED0F85F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71D524C2" w14:textId="77777777" w:rsidR="00633E76" w:rsidRDefault="00633E76" w:rsidP="002F1FCC">
            <w:r>
              <w:t>174663</w:t>
            </w:r>
          </w:p>
        </w:tc>
      </w:tr>
      <w:tr w:rsidR="00633E76" w14:paraId="7C6522B4" w14:textId="77777777" w:rsidTr="002F1FCC">
        <w:tc>
          <w:tcPr>
            <w:tcW w:w="2374" w:type="dxa"/>
          </w:tcPr>
          <w:p w14:paraId="4D5F71AF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1991925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496680B9" w14:textId="77777777" w:rsidR="00633E76" w:rsidRDefault="00633E76" w:rsidP="002F1FCC">
            <w:r>
              <w:t>AEITO23SD-A</w:t>
            </w:r>
          </w:p>
        </w:tc>
      </w:tr>
      <w:tr w:rsidR="00633E76" w14:paraId="2F3C5516" w14:textId="77777777" w:rsidTr="002F1FCC">
        <w:tc>
          <w:tcPr>
            <w:tcW w:w="4543" w:type="dxa"/>
            <w:gridSpan w:val="2"/>
          </w:tcPr>
          <w:p w14:paraId="4EF14A00" w14:textId="78FF6BD9" w:rsidR="00633E76" w:rsidRPr="0010316E" w:rsidRDefault="0734E8EF" w:rsidP="002F1FCC">
            <w:r>
              <w:t>22-05-2025</w:t>
            </w:r>
          </w:p>
        </w:tc>
        <w:tc>
          <w:tcPr>
            <w:tcW w:w="4519" w:type="dxa"/>
            <w:gridSpan w:val="2"/>
          </w:tcPr>
          <w:p w14:paraId="19B0D086" w14:textId="77777777" w:rsidR="00633E76" w:rsidRDefault="00633E76" w:rsidP="002F1FCC">
            <w:pPr>
              <w:pStyle w:val="Subtitle"/>
            </w:pPr>
          </w:p>
        </w:tc>
      </w:tr>
      <w:tr w:rsidR="00633E76" w14:paraId="414DE13A" w14:textId="77777777" w:rsidTr="002F1FCC">
        <w:tc>
          <w:tcPr>
            <w:tcW w:w="2374" w:type="dxa"/>
          </w:tcPr>
          <w:p w14:paraId="3898ED82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DDC56C3" w14:textId="15C87322" w:rsidR="00633E76" w:rsidRDefault="00577CFC" w:rsidP="002F1FCC">
            <w:r>
              <w:t xml:space="preserve">Registratiemail </w:t>
            </w:r>
            <w:r w:rsidR="007377DB">
              <w:t>met een password setup page werkend gekregen</w:t>
            </w:r>
          </w:p>
        </w:tc>
        <w:tc>
          <w:tcPr>
            <w:tcW w:w="3344" w:type="dxa"/>
          </w:tcPr>
          <w:p w14:paraId="68F95C11" w14:textId="297C1071" w:rsidR="00633E76" w:rsidRDefault="13AAB438" w:rsidP="002F1FCC">
            <w:r>
              <w:t>Scoreboard en afmelden toegevoegd</w:t>
            </w:r>
          </w:p>
        </w:tc>
      </w:tr>
      <w:tr w:rsidR="00633E76" w:rsidRPr="00D84B0E" w14:paraId="246727DF" w14:textId="77777777" w:rsidTr="002F1FCC">
        <w:tc>
          <w:tcPr>
            <w:tcW w:w="2374" w:type="dxa"/>
          </w:tcPr>
          <w:p w14:paraId="63C63ADF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46CD5DD2" w14:textId="7804E74C" w:rsidR="00633E76" w:rsidRPr="00D84B0E" w:rsidRDefault="007377DB" w:rsidP="002F1FCC">
            <w:pPr>
              <w:rPr>
                <w:lang w:val="en-GB"/>
              </w:rPr>
            </w:pPr>
            <w:r w:rsidRPr="00D84B0E">
              <w:rPr>
                <w:lang w:val="en-GB"/>
              </w:rPr>
              <w:t xml:space="preserve">Account pagina </w:t>
            </w:r>
            <w:r w:rsidR="00D84B0E" w:rsidRPr="00D84B0E">
              <w:rPr>
                <w:lang w:val="en-GB"/>
              </w:rPr>
              <w:t>m</w:t>
            </w:r>
            <w:r w:rsidR="00D84B0E">
              <w:rPr>
                <w:lang w:val="en-GB"/>
              </w:rPr>
              <w:t xml:space="preserve">aken </w:t>
            </w:r>
            <w:r w:rsidRPr="00D84B0E">
              <w:rPr>
                <w:lang w:val="en-GB"/>
              </w:rPr>
              <w:t xml:space="preserve">en </w:t>
            </w:r>
            <w:r w:rsidR="00B52DA0" w:rsidRPr="00D84B0E">
              <w:rPr>
                <w:lang w:val="en-GB"/>
              </w:rPr>
              <w:t xml:space="preserve">matches registreren </w:t>
            </w:r>
            <w:r w:rsidR="00D84B0E" w:rsidRPr="00D84B0E">
              <w:rPr>
                <w:lang w:val="en-GB"/>
              </w:rPr>
              <w:t>klassen selecteren issue fixen</w:t>
            </w:r>
          </w:p>
        </w:tc>
        <w:tc>
          <w:tcPr>
            <w:tcW w:w="3344" w:type="dxa"/>
          </w:tcPr>
          <w:p w14:paraId="4F950ED7" w14:textId="634448FD" w:rsidR="00633E76" w:rsidRPr="00B64BA1" w:rsidRDefault="79B5F65D" w:rsidP="002F1FCC">
            <w:r w:rsidRPr="0006037E">
              <w:t>Afmelden overal toegevoegd en begin gemaakt met deadline button</w:t>
            </w:r>
          </w:p>
        </w:tc>
      </w:tr>
      <w:tr w:rsidR="00633E76" w14:paraId="7A3D71E5" w14:textId="77777777" w:rsidTr="002F1FCC">
        <w:tc>
          <w:tcPr>
            <w:tcW w:w="2374" w:type="dxa"/>
          </w:tcPr>
          <w:p w14:paraId="247160B8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C9829FE" w14:textId="77777777" w:rsidR="00633E76" w:rsidRDefault="00D84B0E" w:rsidP="002F1FCC">
            <w:r>
              <w:t>niet</w:t>
            </w:r>
          </w:p>
        </w:tc>
        <w:tc>
          <w:tcPr>
            <w:tcW w:w="3344" w:type="dxa"/>
          </w:tcPr>
          <w:p w14:paraId="648FC31F" w14:textId="77777777" w:rsidR="00633E76" w:rsidRDefault="00633E76" w:rsidP="002F1FCC">
            <w:r>
              <w:t>-</w:t>
            </w:r>
          </w:p>
        </w:tc>
      </w:tr>
    </w:tbl>
    <w:p w14:paraId="22476524" w14:textId="77777777" w:rsidR="00633E76" w:rsidRDefault="00633E76" w:rsidP="00633E76"/>
    <w:p w14:paraId="27FFCECD" w14:textId="4AB3A95B" w:rsidR="00633E76" w:rsidRDefault="00633E76">
      <w:r>
        <w:br w:type="page"/>
      </w:r>
    </w:p>
    <w:p w14:paraId="6974ECD6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4AFAE175" w14:textId="77777777" w:rsidTr="002F1FCC">
        <w:tc>
          <w:tcPr>
            <w:tcW w:w="2374" w:type="dxa"/>
          </w:tcPr>
          <w:p w14:paraId="1BAD5535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3AA97B6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228B0992" w14:textId="77777777" w:rsidR="00633E76" w:rsidRDefault="00633E76" w:rsidP="002F1FCC">
            <w:r>
              <w:t>Appie Khalid</w:t>
            </w:r>
          </w:p>
        </w:tc>
      </w:tr>
      <w:tr w:rsidR="00633E76" w14:paraId="55BD2CBA" w14:textId="77777777" w:rsidTr="002F1FCC">
        <w:tc>
          <w:tcPr>
            <w:tcW w:w="2374" w:type="dxa"/>
          </w:tcPr>
          <w:p w14:paraId="15A820EB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6E03A1EC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1C67D0AD" w14:textId="77777777" w:rsidR="00633E76" w:rsidRDefault="00633E76" w:rsidP="002F1FCC">
            <w:r>
              <w:t>174663</w:t>
            </w:r>
          </w:p>
        </w:tc>
      </w:tr>
      <w:tr w:rsidR="00633E76" w14:paraId="7BF1C5BF" w14:textId="77777777" w:rsidTr="002F1FCC">
        <w:tc>
          <w:tcPr>
            <w:tcW w:w="2374" w:type="dxa"/>
          </w:tcPr>
          <w:p w14:paraId="5569B808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53C5EA4A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6AB9FB7C" w14:textId="77777777" w:rsidR="00633E76" w:rsidRDefault="00633E76" w:rsidP="002F1FCC">
            <w:r>
              <w:t>AEITO23SD-A</w:t>
            </w:r>
          </w:p>
        </w:tc>
      </w:tr>
      <w:tr w:rsidR="00633E76" w14:paraId="25F414A6" w14:textId="77777777" w:rsidTr="002F1FCC">
        <w:tc>
          <w:tcPr>
            <w:tcW w:w="4543" w:type="dxa"/>
            <w:gridSpan w:val="2"/>
          </w:tcPr>
          <w:p w14:paraId="053C1A57" w14:textId="69C1886D" w:rsidR="00633E76" w:rsidRPr="0010316E" w:rsidRDefault="00625DAB" w:rsidP="002F1FCC">
            <w:r>
              <w:t>23-05-2025</w:t>
            </w:r>
          </w:p>
        </w:tc>
        <w:tc>
          <w:tcPr>
            <w:tcW w:w="4519" w:type="dxa"/>
            <w:gridSpan w:val="2"/>
          </w:tcPr>
          <w:p w14:paraId="6DCB2916" w14:textId="77777777" w:rsidR="00633E76" w:rsidRDefault="00633E76" w:rsidP="002F1FCC">
            <w:pPr>
              <w:pStyle w:val="Subtitle"/>
            </w:pPr>
          </w:p>
        </w:tc>
      </w:tr>
      <w:tr w:rsidR="00633E76" w14:paraId="74F3AF69" w14:textId="77777777" w:rsidTr="002F1FCC">
        <w:tc>
          <w:tcPr>
            <w:tcW w:w="2374" w:type="dxa"/>
          </w:tcPr>
          <w:p w14:paraId="1FC8EE43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7A693E87" w14:textId="28152F9C" w:rsidR="00633E76" w:rsidRPr="0029201D" w:rsidRDefault="00625DAB" w:rsidP="002F1FCC">
            <w:pPr>
              <w:rPr>
                <w:lang w:val="en-GB"/>
              </w:rPr>
            </w:pPr>
            <w:r w:rsidRPr="0029201D">
              <w:rPr>
                <w:lang w:val="en-GB"/>
              </w:rPr>
              <w:t>Account pagina gemaakt</w:t>
            </w:r>
            <w:r w:rsidR="0029201D" w:rsidRPr="0029201D">
              <w:rPr>
                <w:lang w:val="en-GB"/>
              </w:rPr>
              <w:t>, add matches f</w:t>
            </w:r>
            <w:r w:rsidR="0029201D">
              <w:rPr>
                <w:lang w:val="en-GB"/>
              </w:rPr>
              <w:t>ixes</w:t>
            </w:r>
          </w:p>
        </w:tc>
        <w:tc>
          <w:tcPr>
            <w:tcW w:w="3344" w:type="dxa"/>
          </w:tcPr>
          <w:p w14:paraId="3290B81B" w14:textId="6A3937A8" w:rsidR="00633E76" w:rsidRDefault="54CABEDE" w:rsidP="002F1FCC">
            <w:r>
              <w:t>Afmelden overal toegevoegd en deadline begin gemaakt</w:t>
            </w:r>
          </w:p>
        </w:tc>
      </w:tr>
      <w:tr w:rsidR="00633E76" w14:paraId="5900151D" w14:textId="77777777" w:rsidTr="002F1FCC">
        <w:tc>
          <w:tcPr>
            <w:tcW w:w="2374" w:type="dxa"/>
          </w:tcPr>
          <w:p w14:paraId="439D338C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0CF6AFD" w14:textId="767C066C" w:rsidR="00633E76" w:rsidRDefault="00947F79" w:rsidP="002F1FCC">
            <w:r>
              <w:t>Limiet werkend krijgen</w:t>
            </w:r>
            <w:r w:rsidR="00860FAD">
              <w:t>, bugs fixen</w:t>
            </w:r>
          </w:p>
        </w:tc>
        <w:tc>
          <w:tcPr>
            <w:tcW w:w="3344" w:type="dxa"/>
          </w:tcPr>
          <w:p w14:paraId="30481951" w14:textId="0E8FF91D" w:rsidR="00633E76" w:rsidRDefault="75C51F5E" w:rsidP="002F1FCC">
            <w:r>
              <w:t>Deadline afronden, bugs fixen en code optimaliseren</w:t>
            </w:r>
          </w:p>
        </w:tc>
      </w:tr>
      <w:tr w:rsidR="00633E76" w14:paraId="1A412E29" w14:textId="77777777" w:rsidTr="002F1FCC">
        <w:tc>
          <w:tcPr>
            <w:tcW w:w="2374" w:type="dxa"/>
          </w:tcPr>
          <w:p w14:paraId="7336D2F6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9480C39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7C09AD10" w14:textId="77777777" w:rsidR="00633E76" w:rsidRDefault="00633E76" w:rsidP="002F1FCC">
            <w:r>
              <w:t>-</w:t>
            </w:r>
          </w:p>
        </w:tc>
      </w:tr>
    </w:tbl>
    <w:p w14:paraId="51948B5F" w14:textId="77777777" w:rsidR="00633E76" w:rsidRDefault="00633E76" w:rsidP="00633E76"/>
    <w:p w14:paraId="788B3260" w14:textId="77777777" w:rsidR="00633E76" w:rsidRDefault="00633E76" w:rsidP="00633E76"/>
    <w:p w14:paraId="500D3BB1" w14:textId="77777777" w:rsidR="00A976DF" w:rsidRDefault="00A976DF" w:rsidP="00EF05B6"/>
    <w:p w14:paraId="45AEB358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0F1C2747" w14:textId="77777777" w:rsidTr="3A2074AE">
        <w:tc>
          <w:tcPr>
            <w:tcW w:w="2374" w:type="dxa"/>
          </w:tcPr>
          <w:p w14:paraId="5A231C7F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00912B3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471F1958" w14:textId="77777777" w:rsidR="00633E76" w:rsidRDefault="00633E76" w:rsidP="002F1FCC">
            <w:r>
              <w:t>Appie Khalid</w:t>
            </w:r>
          </w:p>
        </w:tc>
      </w:tr>
      <w:tr w:rsidR="00633E76" w14:paraId="5D0DCF64" w14:textId="77777777" w:rsidTr="3A2074AE">
        <w:tc>
          <w:tcPr>
            <w:tcW w:w="2374" w:type="dxa"/>
          </w:tcPr>
          <w:p w14:paraId="461B8E42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A2D4E0C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2717F48F" w14:textId="77777777" w:rsidR="00633E76" w:rsidRDefault="00633E76" w:rsidP="002F1FCC">
            <w:r>
              <w:t>174663</w:t>
            </w:r>
          </w:p>
        </w:tc>
      </w:tr>
      <w:tr w:rsidR="00633E76" w14:paraId="30B6FB81" w14:textId="77777777" w:rsidTr="3A2074AE">
        <w:tc>
          <w:tcPr>
            <w:tcW w:w="2374" w:type="dxa"/>
          </w:tcPr>
          <w:p w14:paraId="75DA0711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84E0BEA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752BE9D8" w14:textId="77777777" w:rsidR="00633E76" w:rsidRDefault="00633E76" w:rsidP="002F1FCC">
            <w:r>
              <w:t>AEITO23SD-A</w:t>
            </w:r>
          </w:p>
        </w:tc>
      </w:tr>
      <w:tr w:rsidR="00633E76" w14:paraId="50715BCA" w14:textId="77777777" w:rsidTr="3A2074AE">
        <w:tc>
          <w:tcPr>
            <w:tcW w:w="4543" w:type="dxa"/>
            <w:gridSpan w:val="2"/>
          </w:tcPr>
          <w:p w14:paraId="76DB5D66" w14:textId="0FEB4679" w:rsidR="00633E76" w:rsidRPr="0010316E" w:rsidRDefault="6E70D312" w:rsidP="002F1FCC">
            <w:r>
              <w:t>26-5</w:t>
            </w:r>
          </w:p>
        </w:tc>
        <w:tc>
          <w:tcPr>
            <w:tcW w:w="4519" w:type="dxa"/>
            <w:gridSpan w:val="2"/>
          </w:tcPr>
          <w:p w14:paraId="589B1494" w14:textId="77777777" w:rsidR="00633E76" w:rsidRDefault="00633E76" w:rsidP="002F1FCC">
            <w:pPr>
              <w:pStyle w:val="Subtitle"/>
            </w:pPr>
          </w:p>
        </w:tc>
      </w:tr>
      <w:tr w:rsidR="00633E76" w14:paraId="42D41CF2" w14:textId="77777777" w:rsidTr="3A2074AE">
        <w:tc>
          <w:tcPr>
            <w:tcW w:w="2374" w:type="dxa"/>
          </w:tcPr>
          <w:p w14:paraId="27DB2F0C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1EA8B0F5" w14:textId="77777777" w:rsidR="00633E76" w:rsidRDefault="00633E76" w:rsidP="002F1FCC"/>
        </w:tc>
        <w:tc>
          <w:tcPr>
            <w:tcW w:w="3344" w:type="dxa"/>
          </w:tcPr>
          <w:p w14:paraId="4899796D" w14:textId="2E1FEFD0" w:rsidR="00633E76" w:rsidRDefault="56835636" w:rsidP="002F1FCC">
            <w:r>
              <w:t>Deadline issue gedaan en mijn bugs gefixt</w:t>
            </w:r>
          </w:p>
        </w:tc>
      </w:tr>
      <w:tr w:rsidR="00633E76" w14:paraId="395AFD3D" w14:textId="77777777" w:rsidTr="3A2074AE">
        <w:tc>
          <w:tcPr>
            <w:tcW w:w="2374" w:type="dxa"/>
          </w:tcPr>
          <w:p w14:paraId="5E673B4A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395A7BBF" w14:textId="77777777" w:rsidR="00633E76" w:rsidRDefault="00633E76" w:rsidP="002F1FCC"/>
        </w:tc>
        <w:tc>
          <w:tcPr>
            <w:tcW w:w="3344" w:type="dxa"/>
          </w:tcPr>
          <w:p w14:paraId="5F4A1D82" w14:textId="7BB91B42" w:rsidR="00633E76" w:rsidRDefault="2C0FE486" w:rsidP="002F1FCC">
            <w:r>
              <w:t>Nieuwe issue vinden en daaraan werken</w:t>
            </w:r>
          </w:p>
        </w:tc>
      </w:tr>
      <w:tr w:rsidR="00633E76" w14:paraId="2ADD4AF4" w14:textId="77777777" w:rsidTr="3A2074AE">
        <w:tc>
          <w:tcPr>
            <w:tcW w:w="2374" w:type="dxa"/>
          </w:tcPr>
          <w:p w14:paraId="72B1CE0C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A3A87BD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22762E5C" w14:textId="77777777" w:rsidR="00633E76" w:rsidRDefault="00633E76" w:rsidP="002F1FCC">
            <w:r>
              <w:t>-</w:t>
            </w:r>
          </w:p>
        </w:tc>
      </w:tr>
    </w:tbl>
    <w:p w14:paraId="069129B7" w14:textId="77777777" w:rsidR="00633E76" w:rsidRDefault="00633E76" w:rsidP="00633E76"/>
    <w:p w14:paraId="5157F845" w14:textId="09FA185E" w:rsidR="00633E76" w:rsidRDefault="00633E76">
      <w:r>
        <w:br w:type="page"/>
      </w:r>
    </w:p>
    <w:p w14:paraId="4DD373EB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1E8BFC2E" w14:textId="77777777" w:rsidTr="002F1FCC">
        <w:tc>
          <w:tcPr>
            <w:tcW w:w="2374" w:type="dxa"/>
          </w:tcPr>
          <w:p w14:paraId="4412E0E7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234AD24A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08722898" w14:textId="77777777" w:rsidR="00633E76" w:rsidRDefault="00633E76" w:rsidP="002F1FCC">
            <w:r>
              <w:t>Appie Khalid</w:t>
            </w:r>
          </w:p>
        </w:tc>
      </w:tr>
      <w:tr w:rsidR="00633E76" w14:paraId="0454AEA9" w14:textId="77777777" w:rsidTr="002F1FCC">
        <w:tc>
          <w:tcPr>
            <w:tcW w:w="2374" w:type="dxa"/>
          </w:tcPr>
          <w:p w14:paraId="7B562395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2A01825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42CB1796" w14:textId="77777777" w:rsidR="00633E76" w:rsidRDefault="00633E76" w:rsidP="002F1FCC">
            <w:r>
              <w:t>174663</w:t>
            </w:r>
          </w:p>
        </w:tc>
      </w:tr>
      <w:tr w:rsidR="00633E76" w14:paraId="0D7B13C6" w14:textId="77777777" w:rsidTr="002F1FCC">
        <w:tc>
          <w:tcPr>
            <w:tcW w:w="2374" w:type="dxa"/>
          </w:tcPr>
          <w:p w14:paraId="3FBD42B7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5AB53E98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762F3E6F" w14:textId="77777777" w:rsidR="00633E76" w:rsidRDefault="00633E76" w:rsidP="002F1FCC">
            <w:r>
              <w:t>AEITO23SD-A</w:t>
            </w:r>
          </w:p>
        </w:tc>
      </w:tr>
      <w:tr w:rsidR="00633E76" w14:paraId="577D89DA" w14:textId="77777777" w:rsidTr="002F1FCC">
        <w:tc>
          <w:tcPr>
            <w:tcW w:w="4543" w:type="dxa"/>
            <w:gridSpan w:val="2"/>
          </w:tcPr>
          <w:p w14:paraId="45B258B0" w14:textId="62166247" w:rsidR="00633E76" w:rsidRPr="0010316E" w:rsidRDefault="00B64BA1" w:rsidP="002F1FCC">
            <w:r>
              <w:t>27-05-2025</w:t>
            </w:r>
          </w:p>
        </w:tc>
        <w:tc>
          <w:tcPr>
            <w:tcW w:w="4519" w:type="dxa"/>
            <w:gridSpan w:val="2"/>
          </w:tcPr>
          <w:p w14:paraId="660135E5" w14:textId="77777777" w:rsidR="00633E76" w:rsidRDefault="00633E76" w:rsidP="002F1FCC">
            <w:pPr>
              <w:pStyle w:val="Subtitle"/>
            </w:pPr>
          </w:p>
        </w:tc>
      </w:tr>
      <w:tr w:rsidR="00633E76" w:rsidRPr="000A2B26" w14:paraId="173F8E18" w14:textId="77777777" w:rsidTr="002F1FCC">
        <w:tc>
          <w:tcPr>
            <w:tcW w:w="2374" w:type="dxa"/>
          </w:tcPr>
          <w:p w14:paraId="061E4D1C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5380E7A3" w14:textId="5E35A77E" w:rsidR="00633E76" w:rsidRPr="000A2B26" w:rsidRDefault="004C56C5" w:rsidP="002F1FCC">
            <w:r w:rsidRPr="000A2B26">
              <w:t xml:space="preserve">Limiet gefixt, </w:t>
            </w:r>
            <w:r w:rsidR="000A2B26" w:rsidRPr="000A2B26">
              <w:t>matches ruilen nu wann</w:t>
            </w:r>
            <w:r w:rsidR="000A2B26">
              <w:t>er je van klas wisselt</w:t>
            </w:r>
          </w:p>
        </w:tc>
        <w:tc>
          <w:tcPr>
            <w:tcW w:w="3344" w:type="dxa"/>
          </w:tcPr>
          <w:p w14:paraId="13434876" w14:textId="74F90C20" w:rsidR="00633E76" w:rsidRPr="000A2B26" w:rsidRDefault="5981DCE2" w:rsidP="002F1FCC">
            <w:r>
              <w:t>Begin aan edit page</w:t>
            </w:r>
          </w:p>
        </w:tc>
      </w:tr>
      <w:tr w:rsidR="00633E76" w14:paraId="2E4A98F0" w14:textId="77777777" w:rsidTr="002F1FCC">
        <w:tc>
          <w:tcPr>
            <w:tcW w:w="2374" w:type="dxa"/>
          </w:tcPr>
          <w:p w14:paraId="7C3ADD2C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7943D27F" w14:textId="0DD81CBD" w:rsidR="00633E76" w:rsidRDefault="00027F4B" w:rsidP="002F1FCC">
            <w:r>
              <w:t>Pagina voor aanwezigheid</w:t>
            </w:r>
          </w:p>
        </w:tc>
        <w:tc>
          <w:tcPr>
            <w:tcW w:w="3344" w:type="dxa"/>
          </w:tcPr>
          <w:p w14:paraId="39EF5988" w14:textId="7B24D390" w:rsidR="00633E76" w:rsidRDefault="32FF0D61" w:rsidP="002F1FCC">
            <w:r>
              <w:t>Verder met edit page</w:t>
            </w:r>
          </w:p>
        </w:tc>
      </w:tr>
      <w:tr w:rsidR="00633E76" w14:paraId="7B81E1CD" w14:textId="77777777" w:rsidTr="002F1FCC">
        <w:tc>
          <w:tcPr>
            <w:tcW w:w="2374" w:type="dxa"/>
          </w:tcPr>
          <w:p w14:paraId="7EDA038E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0CC74CA9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54D49C6D" w14:textId="77777777" w:rsidR="00633E76" w:rsidRDefault="00633E76" w:rsidP="002F1FCC">
            <w:r>
              <w:t>-</w:t>
            </w:r>
          </w:p>
        </w:tc>
      </w:tr>
    </w:tbl>
    <w:p w14:paraId="40C07E5E" w14:textId="77777777" w:rsidR="00633E76" w:rsidRDefault="00633E76" w:rsidP="00633E76"/>
    <w:p w14:paraId="5A857B2E" w14:textId="77777777" w:rsidR="00EF05B6" w:rsidRDefault="00EF05B6" w:rsidP="00914436"/>
    <w:p w14:paraId="68CF85E4" w14:textId="77777777" w:rsidR="00633E76" w:rsidRDefault="00633E76" w:rsidP="00914436"/>
    <w:p w14:paraId="351AE2F1" w14:textId="77777777" w:rsidR="00633E76" w:rsidRDefault="00633E76" w:rsidP="00914436"/>
    <w:p w14:paraId="6AE96AF6" w14:textId="77777777" w:rsidR="00633E76" w:rsidRDefault="00633E76" w:rsidP="00914436"/>
    <w:p w14:paraId="3F1DEEF7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261265E5" w14:textId="77777777" w:rsidTr="002F1FCC">
        <w:tc>
          <w:tcPr>
            <w:tcW w:w="2374" w:type="dxa"/>
          </w:tcPr>
          <w:p w14:paraId="7A6550DE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1BDC5E5F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701D1097" w14:textId="77777777" w:rsidR="00633E76" w:rsidRDefault="00633E76" w:rsidP="002F1FCC">
            <w:r>
              <w:t>Appie Khalid</w:t>
            </w:r>
          </w:p>
        </w:tc>
      </w:tr>
      <w:tr w:rsidR="00633E76" w14:paraId="5D3AEB5E" w14:textId="77777777" w:rsidTr="002F1FCC">
        <w:tc>
          <w:tcPr>
            <w:tcW w:w="2374" w:type="dxa"/>
          </w:tcPr>
          <w:p w14:paraId="2ADBD18B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4E0282AF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515C4E76" w14:textId="77777777" w:rsidR="00633E76" w:rsidRDefault="00633E76" w:rsidP="002F1FCC">
            <w:r>
              <w:t>174663</w:t>
            </w:r>
          </w:p>
        </w:tc>
      </w:tr>
      <w:tr w:rsidR="00633E76" w14:paraId="764D20E6" w14:textId="77777777" w:rsidTr="002F1FCC">
        <w:tc>
          <w:tcPr>
            <w:tcW w:w="2374" w:type="dxa"/>
          </w:tcPr>
          <w:p w14:paraId="38646192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7DFFF181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5EE0EF67" w14:textId="77777777" w:rsidR="00633E76" w:rsidRDefault="00633E76" w:rsidP="002F1FCC">
            <w:r>
              <w:t>AEITO23SD-A</w:t>
            </w:r>
          </w:p>
        </w:tc>
      </w:tr>
      <w:tr w:rsidR="00633E76" w14:paraId="12A3C577" w14:textId="77777777" w:rsidTr="002F1FCC">
        <w:tc>
          <w:tcPr>
            <w:tcW w:w="4543" w:type="dxa"/>
            <w:gridSpan w:val="2"/>
          </w:tcPr>
          <w:p w14:paraId="07F419A2" w14:textId="7E3D7749" w:rsidR="00633E76" w:rsidRPr="0010316E" w:rsidRDefault="0006037E" w:rsidP="002F1FCC">
            <w:r>
              <w:t>28-05-2025</w:t>
            </w:r>
          </w:p>
        </w:tc>
        <w:tc>
          <w:tcPr>
            <w:tcW w:w="4519" w:type="dxa"/>
            <w:gridSpan w:val="2"/>
          </w:tcPr>
          <w:p w14:paraId="3A881BEA" w14:textId="77777777" w:rsidR="00633E76" w:rsidRDefault="00633E76" w:rsidP="002F1FCC">
            <w:pPr>
              <w:pStyle w:val="Subtitle"/>
            </w:pPr>
          </w:p>
        </w:tc>
      </w:tr>
      <w:tr w:rsidR="00633E76" w14:paraId="3AC7BE0E" w14:textId="77777777" w:rsidTr="002F1FCC">
        <w:tc>
          <w:tcPr>
            <w:tcW w:w="2374" w:type="dxa"/>
          </w:tcPr>
          <w:p w14:paraId="2FDB1776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31FCA4F" w14:textId="246D184E" w:rsidR="00633E76" w:rsidRDefault="0006037E" w:rsidP="002F1FCC">
            <w:r>
              <w:t>De pagina voor aanwezigheid gewerkt</w:t>
            </w:r>
          </w:p>
        </w:tc>
        <w:tc>
          <w:tcPr>
            <w:tcW w:w="3344" w:type="dxa"/>
          </w:tcPr>
          <w:p w14:paraId="75A0F444" w14:textId="0288C69A" w:rsidR="00633E76" w:rsidRDefault="00CD61A2" w:rsidP="002F1FCC">
            <w:r>
              <w:t>Begonnen met edit wedstrijden</w:t>
            </w:r>
          </w:p>
        </w:tc>
      </w:tr>
      <w:tr w:rsidR="00633E76" w14:paraId="67525F03" w14:textId="77777777" w:rsidTr="002F1FCC">
        <w:tc>
          <w:tcPr>
            <w:tcW w:w="2374" w:type="dxa"/>
          </w:tcPr>
          <w:p w14:paraId="1BD2F87A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7932E8D" w14:textId="24B0363F" w:rsidR="00633E76" w:rsidRDefault="00806E01" w:rsidP="002F1FCC">
            <w:r>
              <w:t>De lijst van de geregistreerde gebruikers a</w:t>
            </w:r>
            <w:r w:rsidR="0006037E">
              <w:t>ls excel kunnen downloaden</w:t>
            </w:r>
          </w:p>
        </w:tc>
        <w:tc>
          <w:tcPr>
            <w:tcW w:w="3344" w:type="dxa"/>
          </w:tcPr>
          <w:p w14:paraId="346D7C9D" w14:textId="4286746E" w:rsidR="00633E76" w:rsidRDefault="00CD61A2" w:rsidP="002F1FCC">
            <w:r>
              <w:t>afronden</w:t>
            </w:r>
          </w:p>
        </w:tc>
      </w:tr>
      <w:tr w:rsidR="00633E76" w14:paraId="6631AE4E" w14:textId="77777777" w:rsidTr="002F1FCC">
        <w:tc>
          <w:tcPr>
            <w:tcW w:w="2374" w:type="dxa"/>
          </w:tcPr>
          <w:p w14:paraId="5E13D6F8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3A2AE2FA" w14:textId="6F28F5FE" w:rsidR="00633E76" w:rsidRDefault="0006037E" w:rsidP="002F1FCC">
            <w:r>
              <w:t>Htmp server voor het versturen van de registratie mail</w:t>
            </w:r>
          </w:p>
        </w:tc>
        <w:tc>
          <w:tcPr>
            <w:tcW w:w="3344" w:type="dxa"/>
          </w:tcPr>
          <w:p w14:paraId="1A526677" w14:textId="77777777" w:rsidR="00633E76" w:rsidRDefault="00633E76" w:rsidP="002F1FCC">
            <w:r>
              <w:t>-</w:t>
            </w:r>
          </w:p>
        </w:tc>
      </w:tr>
    </w:tbl>
    <w:p w14:paraId="1AF8E6B1" w14:textId="77777777" w:rsidR="00633E76" w:rsidRDefault="00633E76" w:rsidP="00633E76"/>
    <w:p w14:paraId="3BAB8BC6" w14:textId="59B6CD8B" w:rsidR="00633E76" w:rsidRDefault="00633E76">
      <w:r>
        <w:br w:type="page"/>
      </w:r>
    </w:p>
    <w:p w14:paraId="537C2CB3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549F06A5" w14:textId="77777777" w:rsidTr="55D37F78">
        <w:tc>
          <w:tcPr>
            <w:tcW w:w="2374" w:type="dxa"/>
          </w:tcPr>
          <w:p w14:paraId="5DCBBA19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BAF4093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3D4D2C08" w14:textId="77777777" w:rsidR="00633E76" w:rsidRDefault="00633E76" w:rsidP="002F1FCC">
            <w:r>
              <w:t>Appie Khalid</w:t>
            </w:r>
          </w:p>
        </w:tc>
      </w:tr>
      <w:tr w:rsidR="00633E76" w14:paraId="587A9D2B" w14:textId="77777777" w:rsidTr="55D37F78">
        <w:tc>
          <w:tcPr>
            <w:tcW w:w="2374" w:type="dxa"/>
          </w:tcPr>
          <w:p w14:paraId="73CEDCAD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61F4D8E6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0931D9BB" w14:textId="77777777" w:rsidR="00633E76" w:rsidRDefault="00633E76" w:rsidP="002F1FCC">
            <w:r>
              <w:t>174663</w:t>
            </w:r>
          </w:p>
        </w:tc>
      </w:tr>
      <w:tr w:rsidR="00633E76" w14:paraId="1F1A4CEE" w14:textId="77777777" w:rsidTr="55D37F78">
        <w:tc>
          <w:tcPr>
            <w:tcW w:w="2374" w:type="dxa"/>
          </w:tcPr>
          <w:p w14:paraId="72EC6A56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72B85EC6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2618C3BF" w14:textId="77777777" w:rsidR="00633E76" w:rsidRDefault="00633E76" w:rsidP="002F1FCC">
            <w:r>
              <w:t>AEITO23SD-A</w:t>
            </w:r>
          </w:p>
        </w:tc>
      </w:tr>
      <w:tr w:rsidR="00633E76" w14:paraId="470E53D0" w14:textId="77777777" w:rsidTr="55D37F78">
        <w:tc>
          <w:tcPr>
            <w:tcW w:w="4543" w:type="dxa"/>
            <w:gridSpan w:val="2"/>
          </w:tcPr>
          <w:p w14:paraId="4F06186F" w14:textId="0301BCD2" w:rsidR="00633E76" w:rsidRPr="0010316E" w:rsidRDefault="004218C2" w:rsidP="002F1FCC">
            <w:r>
              <w:t>02-0</w:t>
            </w:r>
            <w:r w:rsidR="00B81FC3">
              <w:t>6-2025</w:t>
            </w:r>
          </w:p>
        </w:tc>
        <w:tc>
          <w:tcPr>
            <w:tcW w:w="4519" w:type="dxa"/>
            <w:gridSpan w:val="2"/>
          </w:tcPr>
          <w:p w14:paraId="37E42939" w14:textId="77777777" w:rsidR="00633E76" w:rsidRDefault="00633E76" w:rsidP="002F1FCC">
            <w:pPr>
              <w:pStyle w:val="Subtitle"/>
            </w:pPr>
          </w:p>
        </w:tc>
      </w:tr>
      <w:tr w:rsidR="00633E76" w14:paraId="0628EF8D" w14:textId="77777777" w:rsidTr="55D37F78">
        <w:tc>
          <w:tcPr>
            <w:tcW w:w="2374" w:type="dxa"/>
          </w:tcPr>
          <w:p w14:paraId="0BB21FD1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4B7B52D1" w14:textId="77777777" w:rsidR="00633E76" w:rsidRDefault="00633E76" w:rsidP="002F1FCC"/>
        </w:tc>
        <w:tc>
          <w:tcPr>
            <w:tcW w:w="3344" w:type="dxa"/>
          </w:tcPr>
          <w:p w14:paraId="5524F71D" w14:textId="2E008013" w:rsidR="00633E76" w:rsidRDefault="6555CB04" w:rsidP="002F1FCC">
            <w:r>
              <w:t>Bewerken wedstrijd afgerond</w:t>
            </w:r>
          </w:p>
        </w:tc>
      </w:tr>
      <w:tr w:rsidR="00633E76" w14:paraId="3B7DDF84" w14:textId="77777777" w:rsidTr="55D37F78">
        <w:tc>
          <w:tcPr>
            <w:tcW w:w="2374" w:type="dxa"/>
          </w:tcPr>
          <w:p w14:paraId="6B7AA9CB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5BD0CC14" w14:textId="77777777" w:rsidR="00633E76" w:rsidRDefault="00633E76" w:rsidP="002F1FCC"/>
        </w:tc>
        <w:tc>
          <w:tcPr>
            <w:tcW w:w="3344" w:type="dxa"/>
          </w:tcPr>
          <w:p w14:paraId="7431F481" w14:textId="7EFB3B95" w:rsidR="00633E76" w:rsidRDefault="2BA36007" w:rsidP="002F1FCC">
            <w:r>
              <w:t>Bug fixes</w:t>
            </w:r>
          </w:p>
        </w:tc>
      </w:tr>
      <w:tr w:rsidR="00633E76" w14:paraId="565C3C27" w14:textId="77777777" w:rsidTr="55D37F78">
        <w:tc>
          <w:tcPr>
            <w:tcW w:w="2374" w:type="dxa"/>
          </w:tcPr>
          <w:p w14:paraId="66F49F18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51885B3F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77215F91" w14:textId="77777777" w:rsidR="00633E76" w:rsidRDefault="00633E76" w:rsidP="002F1FCC">
            <w:r>
              <w:t>-</w:t>
            </w:r>
          </w:p>
        </w:tc>
      </w:tr>
    </w:tbl>
    <w:p w14:paraId="2B7C9563" w14:textId="77777777" w:rsidR="00633E76" w:rsidRDefault="00633E76" w:rsidP="00633E76"/>
    <w:p w14:paraId="54F84501" w14:textId="77777777" w:rsidR="00633E76" w:rsidRDefault="00633E76" w:rsidP="00914436"/>
    <w:p w14:paraId="56EA0454" w14:textId="77777777" w:rsidR="00633E76" w:rsidRDefault="00633E76" w:rsidP="00914436"/>
    <w:p w14:paraId="3CF07775" w14:textId="77777777" w:rsidR="00633E76" w:rsidRDefault="00633E76" w:rsidP="00914436"/>
    <w:p w14:paraId="2423E1A8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5C0101FF" w14:textId="77777777" w:rsidTr="3061EEBC">
        <w:tc>
          <w:tcPr>
            <w:tcW w:w="2374" w:type="dxa"/>
          </w:tcPr>
          <w:p w14:paraId="0F94A47B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476A9DF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675FA9C6" w14:textId="77777777" w:rsidR="00633E76" w:rsidRDefault="00633E76" w:rsidP="002F1FCC">
            <w:r>
              <w:t>Appie Khalid</w:t>
            </w:r>
          </w:p>
        </w:tc>
      </w:tr>
      <w:tr w:rsidR="00633E76" w14:paraId="556E08EB" w14:textId="77777777" w:rsidTr="3061EEBC">
        <w:tc>
          <w:tcPr>
            <w:tcW w:w="2374" w:type="dxa"/>
          </w:tcPr>
          <w:p w14:paraId="2DB67126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4B1F8CA8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1463D84F" w14:textId="77777777" w:rsidR="00633E76" w:rsidRDefault="00633E76" w:rsidP="002F1FCC">
            <w:r>
              <w:t>174663</w:t>
            </w:r>
          </w:p>
        </w:tc>
      </w:tr>
      <w:tr w:rsidR="00633E76" w14:paraId="0AB2C785" w14:textId="77777777" w:rsidTr="3061EEBC">
        <w:tc>
          <w:tcPr>
            <w:tcW w:w="2374" w:type="dxa"/>
          </w:tcPr>
          <w:p w14:paraId="7958FE61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623B55D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02F1A0CF" w14:textId="77777777" w:rsidR="00633E76" w:rsidRDefault="00633E76" w:rsidP="002F1FCC">
            <w:r>
              <w:t>AEITO23SD-A</w:t>
            </w:r>
          </w:p>
        </w:tc>
      </w:tr>
      <w:tr w:rsidR="00633E76" w14:paraId="07B7FCDD" w14:textId="77777777" w:rsidTr="3061EEBC">
        <w:tc>
          <w:tcPr>
            <w:tcW w:w="4543" w:type="dxa"/>
            <w:gridSpan w:val="2"/>
          </w:tcPr>
          <w:p w14:paraId="079CF424" w14:textId="00135216" w:rsidR="00633E76" w:rsidRPr="0010316E" w:rsidRDefault="00B81FC3" w:rsidP="002F1FCC">
            <w:r>
              <w:t>03-06-2025</w:t>
            </w:r>
          </w:p>
        </w:tc>
        <w:tc>
          <w:tcPr>
            <w:tcW w:w="4519" w:type="dxa"/>
            <w:gridSpan w:val="2"/>
          </w:tcPr>
          <w:p w14:paraId="2B4EC3BD" w14:textId="77777777" w:rsidR="00633E76" w:rsidRDefault="00633E76" w:rsidP="002F1FCC">
            <w:pPr>
              <w:pStyle w:val="Subtitle"/>
            </w:pPr>
          </w:p>
        </w:tc>
      </w:tr>
      <w:tr w:rsidR="00633E76" w14:paraId="4BF2A525" w14:textId="77777777" w:rsidTr="3061EEBC">
        <w:tc>
          <w:tcPr>
            <w:tcW w:w="2374" w:type="dxa"/>
          </w:tcPr>
          <w:p w14:paraId="386C56A5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2F44BFCD" w14:textId="4A34C37C" w:rsidR="00633E76" w:rsidRDefault="00B81FC3" w:rsidP="002F1FCC">
            <w:r>
              <w:t>Excel downloaden gemaakt,</w:t>
            </w:r>
            <w:r w:rsidR="00691C4F">
              <w:t xml:space="preserve"> routes gefixt</w:t>
            </w:r>
          </w:p>
        </w:tc>
        <w:tc>
          <w:tcPr>
            <w:tcW w:w="3344" w:type="dxa"/>
          </w:tcPr>
          <w:p w14:paraId="7B7ED65D" w14:textId="50ADABB0" w:rsidR="00633E76" w:rsidRDefault="680E0036" w:rsidP="002F1FCC">
            <w:r>
              <w:t>Bug fixes en testenv</w:t>
            </w:r>
          </w:p>
        </w:tc>
      </w:tr>
      <w:tr w:rsidR="00633E76" w14:paraId="30BE2FE9" w14:textId="77777777" w:rsidTr="3061EEBC">
        <w:tc>
          <w:tcPr>
            <w:tcW w:w="2374" w:type="dxa"/>
          </w:tcPr>
          <w:p w14:paraId="36B663EB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0E24024B" w14:textId="30938B89" w:rsidR="00633E76" w:rsidRDefault="00691C4F" w:rsidP="002F1FCC">
            <w:r>
              <w:t>Pagina voor email instellingen</w:t>
            </w:r>
          </w:p>
        </w:tc>
        <w:tc>
          <w:tcPr>
            <w:tcW w:w="3344" w:type="dxa"/>
          </w:tcPr>
          <w:p w14:paraId="1678BB82" w14:textId="76864A39" w:rsidR="00633E76" w:rsidRDefault="1489F34A" w:rsidP="002F1FCC">
            <w:r>
              <w:t>Verder met bug fixes en testen</w:t>
            </w:r>
          </w:p>
        </w:tc>
      </w:tr>
      <w:tr w:rsidR="00633E76" w14:paraId="24AA6952" w14:textId="77777777" w:rsidTr="3061EEBC">
        <w:tc>
          <w:tcPr>
            <w:tcW w:w="2374" w:type="dxa"/>
          </w:tcPr>
          <w:p w14:paraId="0B40D4A4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512A46A2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5DE49163" w14:textId="77777777" w:rsidR="00633E76" w:rsidRDefault="00633E76" w:rsidP="002F1FCC">
            <w:r>
              <w:t>-</w:t>
            </w:r>
          </w:p>
        </w:tc>
      </w:tr>
    </w:tbl>
    <w:p w14:paraId="389726E9" w14:textId="77777777" w:rsidR="00633E76" w:rsidRDefault="00633E76" w:rsidP="00633E76"/>
    <w:p w14:paraId="21B126A2" w14:textId="19BC945C" w:rsidR="00633E76" w:rsidRDefault="00633E76">
      <w:r>
        <w:br w:type="page"/>
      </w:r>
    </w:p>
    <w:p w14:paraId="3E6D7380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5C4D7A9F" w14:textId="77777777" w:rsidTr="002F1FCC">
        <w:tc>
          <w:tcPr>
            <w:tcW w:w="2374" w:type="dxa"/>
          </w:tcPr>
          <w:p w14:paraId="07F4CD3F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57291E6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2753FE3F" w14:textId="77777777" w:rsidR="00633E76" w:rsidRDefault="00633E76" w:rsidP="002F1FCC">
            <w:r>
              <w:t>Appie Khalid</w:t>
            </w:r>
          </w:p>
        </w:tc>
      </w:tr>
      <w:tr w:rsidR="00633E76" w14:paraId="71CA1EB1" w14:textId="77777777" w:rsidTr="002F1FCC">
        <w:tc>
          <w:tcPr>
            <w:tcW w:w="2374" w:type="dxa"/>
          </w:tcPr>
          <w:p w14:paraId="23660765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1C367B2B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711FF36A" w14:textId="77777777" w:rsidR="00633E76" w:rsidRDefault="00633E76" w:rsidP="002F1FCC">
            <w:r>
              <w:t>174663</w:t>
            </w:r>
          </w:p>
        </w:tc>
      </w:tr>
      <w:tr w:rsidR="00633E76" w14:paraId="1ED634CE" w14:textId="77777777" w:rsidTr="002F1FCC">
        <w:tc>
          <w:tcPr>
            <w:tcW w:w="2374" w:type="dxa"/>
          </w:tcPr>
          <w:p w14:paraId="72086FCC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8B5DCEB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03E90E4C" w14:textId="77777777" w:rsidR="00633E76" w:rsidRDefault="00633E76" w:rsidP="002F1FCC">
            <w:r>
              <w:t>AEITO23SD-A</w:t>
            </w:r>
          </w:p>
        </w:tc>
      </w:tr>
      <w:tr w:rsidR="00633E76" w14:paraId="486B91EA" w14:textId="77777777" w:rsidTr="002F1FCC">
        <w:tc>
          <w:tcPr>
            <w:tcW w:w="4543" w:type="dxa"/>
            <w:gridSpan w:val="2"/>
          </w:tcPr>
          <w:p w14:paraId="1AB48959" w14:textId="25FD7D08" w:rsidR="00633E76" w:rsidRPr="0010316E" w:rsidRDefault="00900C8E" w:rsidP="002F1FCC">
            <w:r>
              <w:t>11-06-2025</w:t>
            </w:r>
          </w:p>
        </w:tc>
        <w:tc>
          <w:tcPr>
            <w:tcW w:w="4519" w:type="dxa"/>
            <w:gridSpan w:val="2"/>
          </w:tcPr>
          <w:p w14:paraId="1B05CBE3" w14:textId="77777777" w:rsidR="00633E76" w:rsidRDefault="00633E76" w:rsidP="002F1FCC">
            <w:pPr>
              <w:pStyle w:val="Subtitle"/>
            </w:pPr>
          </w:p>
        </w:tc>
      </w:tr>
      <w:tr w:rsidR="00633E76" w14:paraId="3DBA3D4A" w14:textId="77777777" w:rsidTr="002F1FCC">
        <w:tc>
          <w:tcPr>
            <w:tcW w:w="2374" w:type="dxa"/>
          </w:tcPr>
          <w:p w14:paraId="61C99EAA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ED8C5BD" w14:textId="5D399F98" w:rsidR="00633E76" w:rsidRDefault="00900C8E" w:rsidP="002F1FCC">
            <w:r>
              <w:t>Email instellingen pagina afgerond</w:t>
            </w:r>
          </w:p>
        </w:tc>
        <w:tc>
          <w:tcPr>
            <w:tcW w:w="3344" w:type="dxa"/>
          </w:tcPr>
          <w:p w14:paraId="2D269F4E" w14:textId="28B1A233" w:rsidR="00633E76" w:rsidRDefault="00900C8E" w:rsidP="002F1FCC">
            <w:r>
              <w:t>Bugs fixen</w:t>
            </w:r>
          </w:p>
        </w:tc>
      </w:tr>
      <w:tr w:rsidR="00633E76" w14:paraId="71681135" w14:textId="77777777" w:rsidTr="002F1FCC">
        <w:tc>
          <w:tcPr>
            <w:tcW w:w="2374" w:type="dxa"/>
          </w:tcPr>
          <w:p w14:paraId="2CCE2470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7B58AD62" w14:textId="0EFE37BB" w:rsidR="00633E76" w:rsidRDefault="00900C8E" w:rsidP="002F1FCC">
            <w:r>
              <w:t>Wachtwoord vergeten aanmaken</w:t>
            </w:r>
          </w:p>
        </w:tc>
        <w:tc>
          <w:tcPr>
            <w:tcW w:w="3344" w:type="dxa"/>
          </w:tcPr>
          <w:p w14:paraId="14007A7F" w14:textId="7F8492D9" w:rsidR="00633E76" w:rsidRDefault="00594D3F" w:rsidP="002F1FCC">
            <w:r>
              <w:t>Pagina voor alle wedstrijden aanmaken</w:t>
            </w:r>
          </w:p>
        </w:tc>
      </w:tr>
      <w:tr w:rsidR="00633E76" w14:paraId="6896CC5D" w14:textId="77777777" w:rsidTr="002F1FCC">
        <w:tc>
          <w:tcPr>
            <w:tcW w:w="2374" w:type="dxa"/>
          </w:tcPr>
          <w:p w14:paraId="40690B80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8EB010C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0A93F125" w14:textId="77777777" w:rsidR="00633E76" w:rsidRDefault="00633E76" w:rsidP="002F1FCC">
            <w:r>
              <w:t>-</w:t>
            </w:r>
          </w:p>
        </w:tc>
      </w:tr>
    </w:tbl>
    <w:p w14:paraId="7C2B0743" w14:textId="0B1CCDBD" w:rsidR="00633E76" w:rsidRDefault="005610A0" w:rsidP="00633E76">
      <w:r>
        <w:t>l</w:t>
      </w:r>
    </w:p>
    <w:p w14:paraId="72944D7C" w14:textId="77777777" w:rsidR="00633E76" w:rsidRDefault="00633E76" w:rsidP="00914436"/>
    <w:p w14:paraId="5AE9B07B" w14:textId="77777777" w:rsidR="00633E76" w:rsidRDefault="00633E76" w:rsidP="00914436"/>
    <w:p w14:paraId="541D4CE4" w14:textId="77777777" w:rsidR="00633E76" w:rsidRDefault="00633E76" w:rsidP="00914436"/>
    <w:p w14:paraId="58BB5197" w14:textId="77777777" w:rsidR="00633E76" w:rsidRDefault="00633E76" w:rsidP="00914436"/>
    <w:p w14:paraId="304B3A7B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476BD7E7" w14:textId="77777777" w:rsidTr="6E37EF6A">
        <w:tc>
          <w:tcPr>
            <w:tcW w:w="2374" w:type="dxa"/>
          </w:tcPr>
          <w:p w14:paraId="510F5773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549ABDA7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4F6A9891" w14:textId="77777777" w:rsidR="00633E76" w:rsidRDefault="00633E76" w:rsidP="002F1FCC">
            <w:r>
              <w:t>Appie Khalid</w:t>
            </w:r>
          </w:p>
        </w:tc>
      </w:tr>
      <w:tr w:rsidR="00633E76" w14:paraId="709F428C" w14:textId="77777777" w:rsidTr="6E37EF6A">
        <w:tc>
          <w:tcPr>
            <w:tcW w:w="2374" w:type="dxa"/>
          </w:tcPr>
          <w:p w14:paraId="0F46A1F9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3C073E6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292AF900" w14:textId="77777777" w:rsidR="00633E76" w:rsidRDefault="00633E76" w:rsidP="002F1FCC">
            <w:r>
              <w:t>174663</w:t>
            </w:r>
          </w:p>
        </w:tc>
      </w:tr>
      <w:tr w:rsidR="00633E76" w14:paraId="36FF087E" w14:textId="77777777" w:rsidTr="6E37EF6A">
        <w:tc>
          <w:tcPr>
            <w:tcW w:w="2374" w:type="dxa"/>
          </w:tcPr>
          <w:p w14:paraId="28C8F4FD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406B58C4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71391C49" w14:textId="77777777" w:rsidR="00633E76" w:rsidRDefault="00633E76" w:rsidP="002F1FCC">
            <w:r>
              <w:t>AEITO23SD-A</w:t>
            </w:r>
          </w:p>
        </w:tc>
      </w:tr>
      <w:tr w:rsidR="00633E76" w14:paraId="03DE265C" w14:textId="77777777" w:rsidTr="6E37EF6A">
        <w:tc>
          <w:tcPr>
            <w:tcW w:w="4543" w:type="dxa"/>
            <w:gridSpan w:val="2"/>
          </w:tcPr>
          <w:p w14:paraId="70F599DE" w14:textId="588E6EA3" w:rsidR="00633E76" w:rsidRPr="0010316E" w:rsidRDefault="0093525B" w:rsidP="002F1FCC">
            <w:r>
              <w:t>12-06-2025</w:t>
            </w:r>
          </w:p>
        </w:tc>
        <w:tc>
          <w:tcPr>
            <w:tcW w:w="4519" w:type="dxa"/>
            <w:gridSpan w:val="2"/>
          </w:tcPr>
          <w:p w14:paraId="191CE086" w14:textId="77777777" w:rsidR="00633E76" w:rsidRDefault="00633E76" w:rsidP="002F1FCC">
            <w:pPr>
              <w:pStyle w:val="Subtitle"/>
            </w:pPr>
          </w:p>
        </w:tc>
      </w:tr>
      <w:tr w:rsidR="00633E76" w14:paraId="64C9DE5E" w14:textId="77777777" w:rsidTr="6E37EF6A">
        <w:tc>
          <w:tcPr>
            <w:tcW w:w="2374" w:type="dxa"/>
          </w:tcPr>
          <w:p w14:paraId="7C725B4E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4A25AEE7" w14:textId="429D3125" w:rsidR="00633E76" w:rsidRDefault="0093525B" w:rsidP="002F1FCC">
            <w:r w:rsidRPr="00E90DEF">
              <w:t>Styling issues g</w:t>
            </w:r>
            <w:r w:rsidR="00E90DEF" w:rsidRPr="00E90DEF">
              <w:t>efixt, wachtwoord reset mail aangemaak</w:t>
            </w:r>
            <w:r w:rsidR="00E90DEF">
              <w:t>t</w:t>
            </w:r>
          </w:p>
        </w:tc>
        <w:tc>
          <w:tcPr>
            <w:tcW w:w="3344" w:type="dxa"/>
          </w:tcPr>
          <w:p w14:paraId="22B3BF98" w14:textId="4B62CBF6" w:rsidR="00633E76" w:rsidRDefault="6B92A177" w:rsidP="002F1FCC">
            <w:r>
              <w:t>Alle wedstrijd pagina voor de admin en bug fixes</w:t>
            </w:r>
          </w:p>
        </w:tc>
      </w:tr>
      <w:tr w:rsidR="00633E76" w14:paraId="1C3C7D57" w14:textId="77777777" w:rsidTr="6E37EF6A">
        <w:tc>
          <w:tcPr>
            <w:tcW w:w="2374" w:type="dxa"/>
          </w:tcPr>
          <w:p w14:paraId="2F64A62C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4347C0A6" w14:textId="47AE1F65" w:rsidR="00633E76" w:rsidRDefault="00E90DEF" w:rsidP="002F1FCC">
            <w:r>
              <w:t>Styling verbeteren en voorbereiden op gesprek met product owner</w:t>
            </w:r>
          </w:p>
        </w:tc>
        <w:tc>
          <w:tcPr>
            <w:tcW w:w="3344" w:type="dxa"/>
          </w:tcPr>
          <w:p w14:paraId="32B671E7" w14:textId="354AF388" w:rsidR="00633E76" w:rsidRDefault="6C86822B" w:rsidP="002F1FCC">
            <w:r>
              <w:t>Voorbereiden gesprek product owner</w:t>
            </w:r>
          </w:p>
        </w:tc>
      </w:tr>
      <w:tr w:rsidR="00633E76" w14:paraId="2033758D" w14:textId="77777777" w:rsidTr="6E37EF6A">
        <w:tc>
          <w:tcPr>
            <w:tcW w:w="2374" w:type="dxa"/>
          </w:tcPr>
          <w:p w14:paraId="57A144F3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60DF1004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68765F50" w14:textId="77777777" w:rsidR="00633E76" w:rsidRDefault="00633E76" w:rsidP="002F1FCC">
            <w:r>
              <w:t>-</w:t>
            </w:r>
          </w:p>
        </w:tc>
      </w:tr>
    </w:tbl>
    <w:p w14:paraId="713174DE" w14:textId="77777777" w:rsidR="00633E76" w:rsidRDefault="00633E76" w:rsidP="00633E76"/>
    <w:p w14:paraId="2168106F" w14:textId="77777777" w:rsidR="00633E76" w:rsidRDefault="00633E76" w:rsidP="00914436"/>
    <w:p w14:paraId="43CF1015" w14:textId="77777777" w:rsidR="00633E76" w:rsidRDefault="00633E76" w:rsidP="00914436"/>
    <w:p w14:paraId="5CE1181E" w14:textId="42671948" w:rsidR="00633E76" w:rsidRDefault="00633E76">
      <w:r>
        <w:br w:type="page"/>
      </w:r>
    </w:p>
    <w:p w14:paraId="597A61CD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02EBCC51" w14:textId="77777777" w:rsidTr="002F1FCC">
        <w:tc>
          <w:tcPr>
            <w:tcW w:w="2374" w:type="dxa"/>
          </w:tcPr>
          <w:p w14:paraId="4706EE68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FF4EC10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22110B50" w14:textId="77777777" w:rsidR="00633E76" w:rsidRDefault="00633E76" w:rsidP="002F1FCC">
            <w:r>
              <w:t>Appie Khalid</w:t>
            </w:r>
          </w:p>
        </w:tc>
      </w:tr>
      <w:tr w:rsidR="00633E76" w14:paraId="7154AA5A" w14:textId="77777777" w:rsidTr="002F1FCC">
        <w:tc>
          <w:tcPr>
            <w:tcW w:w="2374" w:type="dxa"/>
          </w:tcPr>
          <w:p w14:paraId="2B09E125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350F183E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1F21DE2A" w14:textId="77777777" w:rsidR="00633E76" w:rsidRDefault="00633E76" w:rsidP="002F1FCC">
            <w:r>
              <w:t>174663</w:t>
            </w:r>
          </w:p>
        </w:tc>
      </w:tr>
      <w:tr w:rsidR="00633E76" w14:paraId="299BF2C0" w14:textId="77777777" w:rsidTr="002F1FCC">
        <w:tc>
          <w:tcPr>
            <w:tcW w:w="2374" w:type="dxa"/>
          </w:tcPr>
          <w:p w14:paraId="58182845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31CDB65C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3BD9B25A" w14:textId="77777777" w:rsidR="00633E76" w:rsidRDefault="00633E76" w:rsidP="002F1FCC">
            <w:r>
              <w:t>AEITO23SD-A</w:t>
            </w:r>
          </w:p>
        </w:tc>
      </w:tr>
      <w:tr w:rsidR="00633E76" w14:paraId="04B5A0F9" w14:textId="77777777" w:rsidTr="002F1FCC">
        <w:tc>
          <w:tcPr>
            <w:tcW w:w="4543" w:type="dxa"/>
            <w:gridSpan w:val="2"/>
          </w:tcPr>
          <w:p w14:paraId="5EBC713C" w14:textId="6D3C0251" w:rsidR="00633E76" w:rsidRPr="0010316E" w:rsidRDefault="00D00380" w:rsidP="002F1FCC">
            <w:r>
              <w:t>18-06-2025</w:t>
            </w:r>
          </w:p>
        </w:tc>
        <w:tc>
          <w:tcPr>
            <w:tcW w:w="4519" w:type="dxa"/>
            <w:gridSpan w:val="2"/>
          </w:tcPr>
          <w:p w14:paraId="7E51018E" w14:textId="77777777" w:rsidR="00633E76" w:rsidRDefault="00633E76" w:rsidP="002F1FCC">
            <w:pPr>
              <w:pStyle w:val="Subtitle"/>
            </w:pPr>
          </w:p>
        </w:tc>
      </w:tr>
      <w:tr w:rsidR="00633E76" w:rsidRPr="0023233B" w14:paraId="2A2235CB" w14:textId="77777777" w:rsidTr="002F1FCC">
        <w:tc>
          <w:tcPr>
            <w:tcW w:w="2374" w:type="dxa"/>
          </w:tcPr>
          <w:p w14:paraId="46ED11A6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0FCAF90E" w14:textId="20EE644A" w:rsidR="00633E76" w:rsidRDefault="00D00380" w:rsidP="002F1FCC">
            <w:r>
              <w:t>Lijst in users page voor wedstrijden gespeeld en voorbereiding gesprek</w:t>
            </w:r>
          </w:p>
        </w:tc>
        <w:tc>
          <w:tcPr>
            <w:tcW w:w="3344" w:type="dxa"/>
          </w:tcPr>
          <w:p w14:paraId="78C14934" w14:textId="0692EF43" w:rsidR="00633E76" w:rsidRPr="0023233B" w:rsidRDefault="0023233B" w:rsidP="002F1FCC">
            <w:r w:rsidRPr="0023233B">
              <w:t>Lining issue edit pagina,  limiet op af</w:t>
            </w:r>
            <w:r>
              <w:t>melden</w:t>
            </w:r>
          </w:p>
        </w:tc>
      </w:tr>
      <w:tr w:rsidR="00633E76" w14:paraId="0D0FCF85" w14:textId="77777777" w:rsidTr="002F1FCC">
        <w:tc>
          <w:tcPr>
            <w:tcW w:w="2374" w:type="dxa"/>
          </w:tcPr>
          <w:p w14:paraId="7D7687C8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4743F818" w14:textId="3A00A611" w:rsidR="00633E76" w:rsidRDefault="0023233B" w:rsidP="002F1FCC">
            <w:r>
              <w:t>De readme klaarmaken</w:t>
            </w:r>
          </w:p>
        </w:tc>
        <w:tc>
          <w:tcPr>
            <w:tcW w:w="3344" w:type="dxa"/>
          </w:tcPr>
          <w:p w14:paraId="1591950D" w14:textId="2C096C03" w:rsidR="00633E76" w:rsidRDefault="0023233B" w:rsidP="002F1FCC">
            <w:r>
              <w:t>De readme klaarmaken</w:t>
            </w:r>
          </w:p>
        </w:tc>
      </w:tr>
      <w:tr w:rsidR="00633E76" w14:paraId="4AF8D64B" w14:textId="77777777" w:rsidTr="002F1FCC">
        <w:tc>
          <w:tcPr>
            <w:tcW w:w="2374" w:type="dxa"/>
          </w:tcPr>
          <w:p w14:paraId="3298D2D8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2BDD84C8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6C3BBE1A" w14:textId="77777777" w:rsidR="00633E76" w:rsidRDefault="00633E76" w:rsidP="002F1FCC">
            <w:r>
              <w:t>-</w:t>
            </w:r>
          </w:p>
        </w:tc>
      </w:tr>
    </w:tbl>
    <w:p w14:paraId="4741D5FC" w14:textId="77777777" w:rsidR="00633E76" w:rsidRDefault="00633E76" w:rsidP="00633E76"/>
    <w:p w14:paraId="0841A598" w14:textId="77777777" w:rsidR="00633E76" w:rsidRDefault="00633E76" w:rsidP="00914436"/>
    <w:p w14:paraId="778D0FD5" w14:textId="77777777" w:rsidR="00633E76" w:rsidRDefault="00633E76" w:rsidP="00914436"/>
    <w:p w14:paraId="57193816" w14:textId="77777777" w:rsidR="00633E76" w:rsidRDefault="00633E76" w:rsidP="00914436"/>
    <w:p w14:paraId="1FCC991F" w14:textId="77777777" w:rsidR="00633E76" w:rsidRDefault="00633E76" w:rsidP="00914436"/>
    <w:p w14:paraId="7FB5B145" w14:textId="77777777" w:rsidR="00633E76" w:rsidRDefault="00633E76" w:rsidP="00633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633E76" w14:paraId="6831C357" w14:textId="77777777" w:rsidTr="002F1FCC">
        <w:tc>
          <w:tcPr>
            <w:tcW w:w="2374" w:type="dxa"/>
          </w:tcPr>
          <w:p w14:paraId="785EA23E" w14:textId="77777777" w:rsidR="00633E76" w:rsidRDefault="00633E76" w:rsidP="002F1FCC">
            <w:pPr>
              <w:pStyle w:val="Subtitle"/>
            </w:pPr>
            <w:r>
              <w:t>Naam:</w:t>
            </w:r>
          </w:p>
        </w:tc>
        <w:tc>
          <w:tcPr>
            <w:tcW w:w="3344" w:type="dxa"/>
            <w:gridSpan w:val="2"/>
          </w:tcPr>
          <w:p w14:paraId="6183203A" w14:textId="77777777" w:rsidR="00633E76" w:rsidRDefault="00633E76" w:rsidP="002F1FCC">
            <w:r>
              <w:t>Kimi Borg</w:t>
            </w:r>
          </w:p>
        </w:tc>
        <w:tc>
          <w:tcPr>
            <w:tcW w:w="3344" w:type="dxa"/>
          </w:tcPr>
          <w:p w14:paraId="7E784D13" w14:textId="77777777" w:rsidR="00633E76" w:rsidRDefault="00633E76" w:rsidP="002F1FCC">
            <w:r>
              <w:t>Appie Khalid</w:t>
            </w:r>
          </w:p>
        </w:tc>
      </w:tr>
      <w:tr w:rsidR="00633E76" w14:paraId="023C9875" w14:textId="77777777" w:rsidTr="002F1FCC">
        <w:tc>
          <w:tcPr>
            <w:tcW w:w="2374" w:type="dxa"/>
          </w:tcPr>
          <w:p w14:paraId="581FE11B" w14:textId="77777777" w:rsidR="00633E76" w:rsidRDefault="00633E76" w:rsidP="002F1FCC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5A0BB65A" w14:textId="77777777" w:rsidR="00633E76" w:rsidRDefault="00633E76" w:rsidP="002F1FCC">
            <w:r>
              <w:t>158205</w:t>
            </w:r>
          </w:p>
        </w:tc>
        <w:tc>
          <w:tcPr>
            <w:tcW w:w="3344" w:type="dxa"/>
          </w:tcPr>
          <w:p w14:paraId="0E5F89F8" w14:textId="77777777" w:rsidR="00633E76" w:rsidRDefault="00633E76" w:rsidP="002F1FCC">
            <w:r>
              <w:t>174663</w:t>
            </w:r>
          </w:p>
        </w:tc>
      </w:tr>
      <w:tr w:rsidR="00633E76" w14:paraId="291EAB61" w14:textId="77777777" w:rsidTr="002F1FCC">
        <w:tc>
          <w:tcPr>
            <w:tcW w:w="2374" w:type="dxa"/>
          </w:tcPr>
          <w:p w14:paraId="69B17E2B" w14:textId="77777777" w:rsidR="00633E76" w:rsidRDefault="00633E76" w:rsidP="002F1FCC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59422445" w14:textId="77777777" w:rsidR="00633E76" w:rsidRDefault="00633E76" w:rsidP="002F1FCC">
            <w:r>
              <w:t>AEITO23SD-A</w:t>
            </w:r>
          </w:p>
        </w:tc>
        <w:tc>
          <w:tcPr>
            <w:tcW w:w="3344" w:type="dxa"/>
          </w:tcPr>
          <w:p w14:paraId="59764414" w14:textId="77777777" w:rsidR="00633E76" w:rsidRDefault="00633E76" w:rsidP="002F1FCC">
            <w:r>
              <w:t>AEITO23SD-A</w:t>
            </w:r>
          </w:p>
        </w:tc>
      </w:tr>
      <w:tr w:rsidR="00633E76" w14:paraId="47B2A70C" w14:textId="77777777" w:rsidTr="002F1FCC">
        <w:tc>
          <w:tcPr>
            <w:tcW w:w="4543" w:type="dxa"/>
            <w:gridSpan w:val="2"/>
          </w:tcPr>
          <w:p w14:paraId="18A1623C" w14:textId="23CFBCFB" w:rsidR="00633E76" w:rsidRPr="0010316E" w:rsidRDefault="006A7955" w:rsidP="002F1FCC">
            <w:r>
              <w:t>19-06-2025</w:t>
            </w:r>
          </w:p>
        </w:tc>
        <w:tc>
          <w:tcPr>
            <w:tcW w:w="4519" w:type="dxa"/>
            <w:gridSpan w:val="2"/>
          </w:tcPr>
          <w:p w14:paraId="024261E8" w14:textId="77777777" w:rsidR="00633E76" w:rsidRDefault="00633E76" w:rsidP="002F1FCC">
            <w:pPr>
              <w:pStyle w:val="Subtitle"/>
            </w:pPr>
          </w:p>
        </w:tc>
      </w:tr>
      <w:tr w:rsidR="00633E76" w14:paraId="3AAAF6FD" w14:textId="77777777" w:rsidTr="002F1FCC">
        <w:tc>
          <w:tcPr>
            <w:tcW w:w="2374" w:type="dxa"/>
          </w:tcPr>
          <w:p w14:paraId="2BBF3FD2" w14:textId="77777777" w:rsidR="00633E76" w:rsidRDefault="00633E76" w:rsidP="002F1FCC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63001834" w14:textId="7AF30ACA" w:rsidR="00633E76" w:rsidRDefault="006A7955" w:rsidP="002F1FCC">
            <w:r>
              <w:t>Gewerkt aan de documentatie</w:t>
            </w:r>
          </w:p>
        </w:tc>
        <w:tc>
          <w:tcPr>
            <w:tcW w:w="3344" w:type="dxa"/>
          </w:tcPr>
          <w:p w14:paraId="15AD7695" w14:textId="71192D29" w:rsidR="00633E76" w:rsidRDefault="006A7955" w:rsidP="002F1FCC">
            <w:r>
              <w:t>Gewerkt aan de documentatie</w:t>
            </w:r>
          </w:p>
        </w:tc>
      </w:tr>
      <w:tr w:rsidR="00633E76" w14:paraId="52DE4CD9" w14:textId="77777777" w:rsidTr="002F1FCC">
        <w:tc>
          <w:tcPr>
            <w:tcW w:w="2374" w:type="dxa"/>
          </w:tcPr>
          <w:p w14:paraId="4BD21EFA" w14:textId="77777777" w:rsidR="00633E76" w:rsidRDefault="00633E76" w:rsidP="002F1FCC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56FB3935" w14:textId="3B7E2073" w:rsidR="00633E76" w:rsidRDefault="006A7955" w:rsidP="002F1FCC">
            <w:r>
              <w:t>Voorbereiden op afspraak met de product owner</w:t>
            </w:r>
          </w:p>
        </w:tc>
        <w:tc>
          <w:tcPr>
            <w:tcW w:w="3344" w:type="dxa"/>
          </w:tcPr>
          <w:p w14:paraId="7ECE7EAA" w14:textId="1F8BD5CF" w:rsidR="00633E76" w:rsidRDefault="006A7955" w:rsidP="002F1FCC">
            <w:r>
              <w:t>Voorbereiden op afspraak met de product owner</w:t>
            </w:r>
          </w:p>
        </w:tc>
      </w:tr>
      <w:tr w:rsidR="00633E76" w14:paraId="349F8434" w14:textId="77777777" w:rsidTr="002F1FCC">
        <w:tc>
          <w:tcPr>
            <w:tcW w:w="2374" w:type="dxa"/>
          </w:tcPr>
          <w:p w14:paraId="3536FBDF" w14:textId="77777777" w:rsidR="00633E76" w:rsidRDefault="00633E76" w:rsidP="002F1FCC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19696817" w14:textId="77777777" w:rsidR="00633E76" w:rsidRDefault="00633E76" w:rsidP="002F1FCC">
            <w:r>
              <w:t>niet</w:t>
            </w:r>
          </w:p>
        </w:tc>
        <w:tc>
          <w:tcPr>
            <w:tcW w:w="3344" w:type="dxa"/>
          </w:tcPr>
          <w:p w14:paraId="7BCAF82B" w14:textId="77777777" w:rsidR="00633E76" w:rsidRDefault="00633E76" w:rsidP="002F1FCC">
            <w:r>
              <w:t>-</w:t>
            </w:r>
          </w:p>
        </w:tc>
      </w:tr>
    </w:tbl>
    <w:p w14:paraId="669F9F06" w14:textId="77777777" w:rsidR="00633E76" w:rsidRDefault="00633E76" w:rsidP="00633E76"/>
    <w:p w14:paraId="3E22DA46" w14:textId="77777777" w:rsidR="00285FFB" w:rsidRDefault="00633E76" w:rsidP="00285FF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169"/>
        <w:gridCol w:w="1175"/>
        <w:gridCol w:w="3344"/>
      </w:tblGrid>
      <w:tr w:rsidR="00285FFB" w14:paraId="0F3F075F" w14:textId="77777777" w:rsidTr="00013CF0">
        <w:tc>
          <w:tcPr>
            <w:tcW w:w="2374" w:type="dxa"/>
          </w:tcPr>
          <w:p w14:paraId="5A1C7988" w14:textId="77777777" w:rsidR="00285FFB" w:rsidRDefault="00285FFB" w:rsidP="00013CF0">
            <w:pPr>
              <w:pStyle w:val="Subtitle"/>
            </w:pPr>
            <w:r>
              <w:lastRenderedPageBreak/>
              <w:t>Naam:</w:t>
            </w:r>
          </w:p>
        </w:tc>
        <w:tc>
          <w:tcPr>
            <w:tcW w:w="3344" w:type="dxa"/>
            <w:gridSpan w:val="2"/>
          </w:tcPr>
          <w:p w14:paraId="116F48E6" w14:textId="77777777" w:rsidR="00285FFB" w:rsidRDefault="00285FFB" w:rsidP="00013CF0">
            <w:r>
              <w:t>Kimi Borg</w:t>
            </w:r>
          </w:p>
        </w:tc>
        <w:tc>
          <w:tcPr>
            <w:tcW w:w="3344" w:type="dxa"/>
          </w:tcPr>
          <w:p w14:paraId="754C6802" w14:textId="77777777" w:rsidR="00285FFB" w:rsidRDefault="00285FFB" w:rsidP="00013CF0">
            <w:r>
              <w:t>Appie Khalid</w:t>
            </w:r>
          </w:p>
        </w:tc>
      </w:tr>
      <w:tr w:rsidR="00285FFB" w14:paraId="2FE08F42" w14:textId="77777777" w:rsidTr="00013CF0">
        <w:tc>
          <w:tcPr>
            <w:tcW w:w="2374" w:type="dxa"/>
          </w:tcPr>
          <w:p w14:paraId="000A77B2" w14:textId="77777777" w:rsidR="00285FFB" w:rsidRDefault="00285FFB" w:rsidP="00013CF0">
            <w:pPr>
              <w:pStyle w:val="Subtitle"/>
            </w:pPr>
            <w:r>
              <w:t>Studentnummer:</w:t>
            </w:r>
          </w:p>
        </w:tc>
        <w:tc>
          <w:tcPr>
            <w:tcW w:w="3344" w:type="dxa"/>
            <w:gridSpan w:val="2"/>
          </w:tcPr>
          <w:p w14:paraId="2C9E9346" w14:textId="77777777" w:rsidR="00285FFB" w:rsidRDefault="00285FFB" w:rsidP="00013CF0">
            <w:r>
              <w:t>158205</w:t>
            </w:r>
          </w:p>
        </w:tc>
        <w:tc>
          <w:tcPr>
            <w:tcW w:w="3344" w:type="dxa"/>
          </w:tcPr>
          <w:p w14:paraId="5A84B354" w14:textId="77777777" w:rsidR="00285FFB" w:rsidRDefault="00285FFB" w:rsidP="00013CF0">
            <w:r>
              <w:t>174663</w:t>
            </w:r>
          </w:p>
        </w:tc>
      </w:tr>
      <w:tr w:rsidR="00285FFB" w14:paraId="69E7BBB3" w14:textId="77777777" w:rsidTr="00013CF0">
        <w:tc>
          <w:tcPr>
            <w:tcW w:w="2374" w:type="dxa"/>
          </w:tcPr>
          <w:p w14:paraId="54E4A679" w14:textId="77777777" w:rsidR="00285FFB" w:rsidRDefault="00285FFB" w:rsidP="00013CF0">
            <w:pPr>
              <w:pStyle w:val="Subtitle"/>
            </w:pPr>
            <w:r>
              <w:t>Klas:</w:t>
            </w:r>
          </w:p>
        </w:tc>
        <w:tc>
          <w:tcPr>
            <w:tcW w:w="3344" w:type="dxa"/>
            <w:gridSpan w:val="2"/>
          </w:tcPr>
          <w:p w14:paraId="62D36571" w14:textId="77777777" w:rsidR="00285FFB" w:rsidRDefault="00285FFB" w:rsidP="00013CF0">
            <w:r>
              <w:t>AEITO23SD-A</w:t>
            </w:r>
          </w:p>
        </w:tc>
        <w:tc>
          <w:tcPr>
            <w:tcW w:w="3344" w:type="dxa"/>
          </w:tcPr>
          <w:p w14:paraId="62E7990F" w14:textId="77777777" w:rsidR="00285FFB" w:rsidRDefault="00285FFB" w:rsidP="00013CF0">
            <w:r>
              <w:t>AEITO23SD-A</w:t>
            </w:r>
          </w:p>
        </w:tc>
      </w:tr>
      <w:tr w:rsidR="00285FFB" w14:paraId="55378757" w14:textId="77777777" w:rsidTr="00013CF0">
        <w:tc>
          <w:tcPr>
            <w:tcW w:w="4543" w:type="dxa"/>
            <w:gridSpan w:val="2"/>
          </w:tcPr>
          <w:p w14:paraId="7A18A767" w14:textId="4378A7CB" w:rsidR="00285FFB" w:rsidRPr="0010316E" w:rsidRDefault="001C2FCC" w:rsidP="00013CF0">
            <w:r>
              <w:t>20-06-2025</w:t>
            </w:r>
          </w:p>
        </w:tc>
        <w:tc>
          <w:tcPr>
            <w:tcW w:w="4519" w:type="dxa"/>
            <w:gridSpan w:val="2"/>
          </w:tcPr>
          <w:p w14:paraId="1EDB1168" w14:textId="77777777" w:rsidR="00285FFB" w:rsidRDefault="00285FFB" w:rsidP="00013CF0">
            <w:pPr>
              <w:pStyle w:val="Subtitle"/>
            </w:pPr>
          </w:p>
        </w:tc>
      </w:tr>
      <w:tr w:rsidR="00285FFB" w14:paraId="03B038B7" w14:textId="77777777" w:rsidTr="00013CF0">
        <w:tc>
          <w:tcPr>
            <w:tcW w:w="2374" w:type="dxa"/>
          </w:tcPr>
          <w:p w14:paraId="4E4FF629" w14:textId="77777777" w:rsidR="00285FFB" w:rsidRDefault="00285FFB" w:rsidP="00013CF0">
            <w:pPr>
              <w:pStyle w:val="Subtitle"/>
            </w:pPr>
            <w:r>
              <w:t>Wat heb ik gedaan?</w:t>
            </w:r>
          </w:p>
        </w:tc>
        <w:tc>
          <w:tcPr>
            <w:tcW w:w="3344" w:type="dxa"/>
            <w:gridSpan w:val="2"/>
          </w:tcPr>
          <w:p w14:paraId="6CA36FC3" w14:textId="134B5D37" w:rsidR="00285FFB" w:rsidRDefault="001C2FCC" w:rsidP="00013CF0">
            <w:r>
              <w:t>Gesprek gehad, verder aan de documentatie gewerkt</w:t>
            </w:r>
          </w:p>
        </w:tc>
        <w:tc>
          <w:tcPr>
            <w:tcW w:w="3344" w:type="dxa"/>
          </w:tcPr>
          <w:p w14:paraId="5503891E" w14:textId="6305BF59" w:rsidR="00285FFB" w:rsidRDefault="00285FFB" w:rsidP="00013CF0"/>
        </w:tc>
      </w:tr>
      <w:tr w:rsidR="00285FFB" w14:paraId="1F627DD7" w14:textId="77777777" w:rsidTr="00013CF0">
        <w:tc>
          <w:tcPr>
            <w:tcW w:w="2374" w:type="dxa"/>
          </w:tcPr>
          <w:p w14:paraId="1A7C7EC7" w14:textId="77777777" w:rsidR="00285FFB" w:rsidRDefault="00285FFB" w:rsidP="00013CF0">
            <w:pPr>
              <w:pStyle w:val="Subtitle"/>
            </w:pPr>
            <w:r>
              <w:t>Wat zijn je prioriteiten voor vandaag?</w:t>
            </w:r>
          </w:p>
        </w:tc>
        <w:tc>
          <w:tcPr>
            <w:tcW w:w="3344" w:type="dxa"/>
            <w:gridSpan w:val="2"/>
          </w:tcPr>
          <w:p w14:paraId="351857E8" w14:textId="76CF7F08" w:rsidR="00285FFB" w:rsidRDefault="005970C2" w:rsidP="00013CF0">
            <w:r>
              <w:t>Project afronden, documentatie werken</w:t>
            </w:r>
          </w:p>
        </w:tc>
        <w:tc>
          <w:tcPr>
            <w:tcW w:w="3344" w:type="dxa"/>
          </w:tcPr>
          <w:p w14:paraId="01F1414B" w14:textId="3E1FBF96" w:rsidR="00285FFB" w:rsidRDefault="00285FFB" w:rsidP="00013CF0"/>
        </w:tc>
      </w:tr>
      <w:tr w:rsidR="00285FFB" w14:paraId="13AE13F1" w14:textId="77777777" w:rsidTr="00013CF0">
        <w:tc>
          <w:tcPr>
            <w:tcW w:w="2374" w:type="dxa"/>
          </w:tcPr>
          <w:p w14:paraId="20825F4D" w14:textId="77777777" w:rsidR="00285FFB" w:rsidRDefault="00285FFB" w:rsidP="00013CF0">
            <w:pPr>
              <w:pStyle w:val="Subtitle"/>
            </w:pPr>
            <w:r>
              <w:t>Waar heb je hulp bij nodig?</w:t>
            </w:r>
          </w:p>
        </w:tc>
        <w:tc>
          <w:tcPr>
            <w:tcW w:w="3344" w:type="dxa"/>
            <w:gridSpan w:val="2"/>
          </w:tcPr>
          <w:p w14:paraId="448ECE4F" w14:textId="19C2EFD8" w:rsidR="00285FFB" w:rsidRDefault="005970C2" w:rsidP="00013CF0">
            <w:r>
              <w:t>documentatie</w:t>
            </w:r>
          </w:p>
        </w:tc>
        <w:tc>
          <w:tcPr>
            <w:tcW w:w="3344" w:type="dxa"/>
          </w:tcPr>
          <w:p w14:paraId="358D9586" w14:textId="77777777" w:rsidR="00285FFB" w:rsidRDefault="00285FFB" w:rsidP="00013CF0">
            <w:r>
              <w:t>-</w:t>
            </w:r>
          </w:p>
        </w:tc>
      </w:tr>
    </w:tbl>
    <w:p w14:paraId="183FCB5C" w14:textId="77777777" w:rsidR="00285FFB" w:rsidRDefault="00285FFB" w:rsidP="00285FFB"/>
    <w:p w14:paraId="626954D9" w14:textId="77777777" w:rsidR="00285FFB" w:rsidRDefault="00285FFB" w:rsidP="00285FFB">
      <w:r>
        <w:br w:type="page"/>
      </w:r>
    </w:p>
    <w:p w14:paraId="308F2CC8" w14:textId="7DE8ED28" w:rsidR="00633E76" w:rsidRDefault="00633E76"/>
    <w:p w14:paraId="06854585" w14:textId="77777777" w:rsidR="00633E76" w:rsidRDefault="00633E76" w:rsidP="00914436"/>
    <w:p w14:paraId="27751439" w14:textId="77777777" w:rsidR="003F5858" w:rsidRDefault="003F5858" w:rsidP="00914436"/>
    <w:p w14:paraId="72875606" w14:textId="77777777" w:rsidR="003F5858" w:rsidRPr="00914436" w:rsidRDefault="003F5858" w:rsidP="00914436"/>
    <w:sectPr w:rsidR="003F5858" w:rsidRPr="009144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12"/>
    <w:rsid w:val="000032E1"/>
    <w:rsid w:val="00012568"/>
    <w:rsid w:val="0001668E"/>
    <w:rsid w:val="0002519C"/>
    <w:rsid w:val="00027F4B"/>
    <w:rsid w:val="0003206C"/>
    <w:rsid w:val="0004078A"/>
    <w:rsid w:val="00043C8F"/>
    <w:rsid w:val="0006037E"/>
    <w:rsid w:val="00076B34"/>
    <w:rsid w:val="00095346"/>
    <w:rsid w:val="000A2B26"/>
    <w:rsid w:val="000B1376"/>
    <w:rsid w:val="000B234B"/>
    <w:rsid w:val="000C6193"/>
    <w:rsid w:val="0010316E"/>
    <w:rsid w:val="001309ED"/>
    <w:rsid w:val="00132F3F"/>
    <w:rsid w:val="00141956"/>
    <w:rsid w:val="00146BB1"/>
    <w:rsid w:val="00146DB4"/>
    <w:rsid w:val="0015136F"/>
    <w:rsid w:val="00151589"/>
    <w:rsid w:val="00157FD0"/>
    <w:rsid w:val="001710FD"/>
    <w:rsid w:val="00181534"/>
    <w:rsid w:val="001C046D"/>
    <w:rsid w:val="001C2FCC"/>
    <w:rsid w:val="001D6D23"/>
    <w:rsid w:val="001E340E"/>
    <w:rsid w:val="001E7AB9"/>
    <w:rsid w:val="00200C82"/>
    <w:rsid w:val="00205D7E"/>
    <w:rsid w:val="00205DA8"/>
    <w:rsid w:val="00217237"/>
    <w:rsid w:val="00230265"/>
    <w:rsid w:val="0023233B"/>
    <w:rsid w:val="00232388"/>
    <w:rsid w:val="00236B83"/>
    <w:rsid w:val="002371C9"/>
    <w:rsid w:val="00253A30"/>
    <w:rsid w:val="002625AA"/>
    <w:rsid w:val="00264AC2"/>
    <w:rsid w:val="00285FFB"/>
    <w:rsid w:val="0029201D"/>
    <w:rsid w:val="00294766"/>
    <w:rsid w:val="002951D1"/>
    <w:rsid w:val="00297F36"/>
    <w:rsid w:val="002B5886"/>
    <w:rsid w:val="002D1862"/>
    <w:rsid w:val="002E4A5B"/>
    <w:rsid w:val="002F18B9"/>
    <w:rsid w:val="002F1FCC"/>
    <w:rsid w:val="00302E42"/>
    <w:rsid w:val="003146D2"/>
    <w:rsid w:val="003150D0"/>
    <w:rsid w:val="00324A8F"/>
    <w:rsid w:val="003260D6"/>
    <w:rsid w:val="00331B49"/>
    <w:rsid w:val="00352F7D"/>
    <w:rsid w:val="00370787"/>
    <w:rsid w:val="00374E82"/>
    <w:rsid w:val="00392990"/>
    <w:rsid w:val="00394AE1"/>
    <w:rsid w:val="00396316"/>
    <w:rsid w:val="003A4ECA"/>
    <w:rsid w:val="003D3597"/>
    <w:rsid w:val="003D4461"/>
    <w:rsid w:val="003E2477"/>
    <w:rsid w:val="003F3625"/>
    <w:rsid w:val="003F5858"/>
    <w:rsid w:val="00416DE3"/>
    <w:rsid w:val="004218C2"/>
    <w:rsid w:val="00436C12"/>
    <w:rsid w:val="00466E9D"/>
    <w:rsid w:val="004860C8"/>
    <w:rsid w:val="004904EC"/>
    <w:rsid w:val="00491371"/>
    <w:rsid w:val="00493F83"/>
    <w:rsid w:val="00494061"/>
    <w:rsid w:val="004A23F9"/>
    <w:rsid w:val="004A4364"/>
    <w:rsid w:val="004B4D77"/>
    <w:rsid w:val="004B7412"/>
    <w:rsid w:val="004C3F47"/>
    <w:rsid w:val="004C56C5"/>
    <w:rsid w:val="004E0FF4"/>
    <w:rsid w:val="004E195E"/>
    <w:rsid w:val="004F538B"/>
    <w:rsid w:val="00527BF4"/>
    <w:rsid w:val="005369AF"/>
    <w:rsid w:val="00546D02"/>
    <w:rsid w:val="00554A58"/>
    <w:rsid w:val="00556A4D"/>
    <w:rsid w:val="00556C94"/>
    <w:rsid w:val="005610A0"/>
    <w:rsid w:val="00561AC0"/>
    <w:rsid w:val="00562A4D"/>
    <w:rsid w:val="00566F03"/>
    <w:rsid w:val="00577CFC"/>
    <w:rsid w:val="00581523"/>
    <w:rsid w:val="00594D3F"/>
    <w:rsid w:val="005970C2"/>
    <w:rsid w:val="005B01BF"/>
    <w:rsid w:val="005B4D80"/>
    <w:rsid w:val="005B5803"/>
    <w:rsid w:val="005B673A"/>
    <w:rsid w:val="005C1594"/>
    <w:rsid w:val="005C1CCB"/>
    <w:rsid w:val="005F5494"/>
    <w:rsid w:val="005F6358"/>
    <w:rsid w:val="005F7805"/>
    <w:rsid w:val="006229DC"/>
    <w:rsid w:val="00625DAB"/>
    <w:rsid w:val="006330D4"/>
    <w:rsid w:val="00633E76"/>
    <w:rsid w:val="00643A31"/>
    <w:rsid w:val="00644E31"/>
    <w:rsid w:val="00663FB0"/>
    <w:rsid w:val="00672A22"/>
    <w:rsid w:val="00677D46"/>
    <w:rsid w:val="00687A98"/>
    <w:rsid w:val="00687BC8"/>
    <w:rsid w:val="00687DCB"/>
    <w:rsid w:val="00691C4F"/>
    <w:rsid w:val="006A1B27"/>
    <w:rsid w:val="006A7955"/>
    <w:rsid w:val="006B73A0"/>
    <w:rsid w:val="006D0029"/>
    <w:rsid w:val="006D1F81"/>
    <w:rsid w:val="006D2DEC"/>
    <w:rsid w:val="006D3C90"/>
    <w:rsid w:val="006E4236"/>
    <w:rsid w:val="006E6572"/>
    <w:rsid w:val="006E78B1"/>
    <w:rsid w:val="006F0F2A"/>
    <w:rsid w:val="006F3647"/>
    <w:rsid w:val="0071050B"/>
    <w:rsid w:val="0071616F"/>
    <w:rsid w:val="007270B8"/>
    <w:rsid w:val="007377DB"/>
    <w:rsid w:val="007438B7"/>
    <w:rsid w:val="00755918"/>
    <w:rsid w:val="007750DD"/>
    <w:rsid w:val="00780FEA"/>
    <w:rsid w:val="007878AC"/>
    <w:rsid w:val="007B359F"/>
    <w:rsid w:val="007C224F"/>
    <w:rsid w:val="007D3A90"/>
    <w:rsid w:val="007D6C01"/>
    <w:rsid w:val="007F6A8E"/>
    <w:rsid w:val="00801D7D"/>
    <w:rsid w:val="00806E01"/>
    <w:rsid w:val="00814602"/>
    <w:rsid w:val="008215DF"/>
    <w:rsid w:val="00824E75"/>
    <w:rsid w:val="00835311"/>
    <w:rsid w:val="008372C3"/>
    <w:rsid w:val="00860FAD"/>
    <w:rsid w:val="0086782C"/>
    <w:rsid w:val="00872D7F"/>
    <w:rsid w:val="00891438"/>
    <w:rsid w:val="00891BF5"/>
    <w:rsid w:val="008921C0"/>
    <w:rsid w:val="00892DE6"/>
    <w:rsid w:val="008A0B89"/>
    <w:rsid w:val="008A3FB2"/>
    <w:rsid w:val="008B1A19"/>
    <w:rsid w:val="008B7057"/>
    <w:rsid w:val="008C0B2F"/>
    <w:rsid w:val="008C2E1D"/>
    <w:rsid w:val="008E2E38"/>
    <w:rsid w:val="008E7ECE"/>
    <w:rsid w:val="00900C8E"/>
    <w:rsid w:val="00914436"/>
    <w:rsid w:val="0091509F"/>
    <w:rsid w:val="009264AC"/>
    <w:rsid w:val="0093525B"/>
    <w:rsid w:val="00936D71"/>
    <w:rsid w:val="009451F8"/>
    <w:rsid w:val="00947F79"/>
    <w:rsid w:val="00952E07"/>
    <w:rsid w:val="00956677"/>
    <w:rsid w:val="00965FAA"/>
    <w:rsid w:val="00977E00"/>
    <w:rsid w:val="00980EBF"/>
    <w:rsid w:val="009A342F"/>
    <w:rsid w:val="009A387F"/>
    <w:rsid w:val="009C57BE"/>
    <w:rsid w:val="009E3F7D"/>
    <w:rsid w:val="009F6868"/>
    <w:rsid w:val="00A27EBE"/>
    <w:rsid w:val="00A50889"/>
    <w:rsid w:val="00A67AFB"/>
    <w:rsid w:val="00A85C45"/>
    <w:rsid w:val="00A860AA"/>
    <w:rsid w:val="00A976DF"/>
    <w:rsid w:val="00AA517A"/>
    <w:rsid w:val="00AB1015"/>
    <w:rsid w:val="00AB6C1D"/>
    <w:rsid w:val="00AC044D"/>
    <w:rsid w:val="00AC3B02"/>
    <w:rsid w:val="00AC6F85"/>
    <w:rsid w:val="00AE1C1B"/>
    <w:rsid w:val="00AE518B"/>
    <w:rsid w:val="00AE5E1D"/>
    <w:rsid w:val="00AF1069"/>
    <w:rsid w:val="00AF6271"/>
    <w:rsid w:val="00AF6AD3"/>
    <w:rsid w:val="00B063CE"/>
    <w:rsid w:val="00B100FD"/>
    <w:rsid w:val="00B13E35"/>
    <w:rsid w:val="00B26057"/>
    <w:rsid w:val="00B36CD2"/>
    <w:rsid w:val="00B52DA0"/>
    <w:rsid w:val="00B550C6"/>
    <w:rsid w:val="00B64BA1"/>
    <w:rsid w:val="00B732C9"/>
    <w:rsid w:val="00B81FC3"/>
    <w:rsid w:val="00B83607"/>
    <w:rsid w:val="00BA7E58"/>
    <w:rsid w:val="00BB3F23"/>
    <w:rsid w:val="00BC605E"/>
    <w:rsid w:val="00BC6776"/>
    <w:rsid w:val="00BD4163"/>
    <w:rsid w:val="00BF118B"/>
    <w:rsid w:val="00BF2E8D"/>
    <w:rsid w:val="00C103BE"/>
    <w:rsid w:val="00C26AF7"/>
    <w:rsid w:val="00C355EB"/>
    <w:rsid w:val="00C44058"/>
    <w:rsid w:val="00C61DFB"/>
    <w:rsid w:val="00C72E39"/>
    <w:rsid w:val="00C81CEB"/>
    <w:rsid w:val="00C86B46"/>
    <w:rsid w:val="00C97461"/>
    <w:rsid w:val="00CB5D78"/>
    <w:rsid w:val="00CB6EF8"/>
    <w:rsid w:val="00CC5682"/>
    <w:rsid w:val="00CD61A2"/>
    <w:rsid w:val="00CE2F3C"/>
    <w:rsid w:val="00CE42AD"/>
    <w:rsid w:val="00D00380"/>
    <w:rsid w:val="00D04A97"/>
    <w:rsid w:val="00D06454"/>
    <w:rsid w:val="00D130C7"/>
    <w:rsid w:val="00D21541"/>
    <w:rsid w:val="00D31CA6"/>
    <w:rsid w:val="00D33F39"/>
    <w:rsid w:val="00D40960"/>
    <w:rsid w:val="00D40CD1"/>
    <w:rsid w:val="00D43D79"/>
    <w:rsid w:val="00D56E55"/>
    <w:rsid w:val="00D66980"/>
    <w:rsid w:val="00D70930"/>
    <w:rsid w:val="00D70FD9"/>
    <w:rsid w:val="00D7505D"/>
    <w:rsid w:val="00D84B0E"/>
    <w:rsid w:val="00D91CF9"/>
    <w:rsid w:val="00DB1292"/>
    <w:rsid w:val="00DD6759"/>
    <w:rsid w:val="00DE2D92"/>
    <w:rsid w:val="00DE3E6D"/>
    <w:rsid w:val="00DF0F37"/>
    <w:rsid w:val="00DF498E"/>
    <w:rsid w:val="00DF78C0"/>
    <w:rsid w:val="00E0114C"/>
    <w:rsid w:val="00E17CB9"/>
    <w:rsid w:val="00E33AE1"/>
    <w:rsid w:val="00E342E2"/>
    <w:rsid w:val="00E3594B"/>
    <w:rsid w:val="00E41434"/>
    <w:rsid w:val="00E51714"/>
    <w:rsid w:val="00E757D9"/>
    <w:rsid w:val="00E83445"/>
    <w:rsid w:val="00E90DEF"/>
    <w:rsid w:val="00EA152F"/>
    <w:rsid w:val="00EA3D12"/>
    <w:rsid w:val="00EA40EE"/>
    <w:rsid w:val="00EB0A7C"/>
    <w:rsid w:val="00EB41EB"/>
    <w:rsid w:val="00EE1702"/>
    <w:rsid w:val="00EE40DC"/>
    <w:rsid w:val="00EF05B6"/>
    <w:rsid w:val="00EF67E9"/>
    <w:rsid w:val="00F00886"/>
    <w:rsid w:val="00F012BD"/>
    <w:rsid w:val="00F15243"/>
    <w:rsid w:val="00F2579E"/>
    <w:rsid w:val="00F506AA"/>
    <w:rsid w:val="00F62F05"/>
    <w:rsid w:val="00F70E63"/>
    <w:rsid w:val="00F7123B"/>
    <w:rsid w:val="00F838B5"/>
    <w:rsid w:val="00F96160"/>
    <w:rsid w:val="00FA3E18"/>
    <w:rsid w:val="00FA5CFE"/>
    <w:rsid w:val="00FC13EE"/>
    <w:rsid w:val="00FD3E59"/>
    <w:rsid w:val="018083C6"/>
    <w:rsid w:val="02FE4BC7"/>
    <w:rsid w:val="0409B8F6"/>
    <w:rsid w:val="0631CFCC"/>
    <w:rsid w:val="063E0CFB"/>
    <w:rsid w:val="0734E8EF"/>
    <w:rsid w:val="07746BD7"/>
    <w:rsid w:val="07E15262"/>
    <w:rsid w:val="0B052EFE"/>
    <w:rsid w:val="0CBF1A1A"/>
    <w:rsid w:val="0CE62897"/>
    <w:rsid w:val="0CF05A3B"/>
    <w:rsid w:val="0DAA28E6"/>
    <w:rsid w:val="0E18C0DE"/>
    <w:rsid w:val="0E81AF08"/>
    <w:rsid w:val="0F1743A5"/>
    <w:rsid w:val="1048E053"/>
    <w:rsid w:val="10B5E035"/>
    <w:rsid w:val="1117ACD5"/>
    <w:rsid w:val="1174D84F"/>
    <w:rsid w:val="125EB562"/>
    <w:rsid w:val="1315A3FE"/>
    <w:rsid w:val="13521E2B"/>
    <w:rsid w:val="137F1652"/>
    <w:rsid w:val="1385E676"/>
    <w:rsid w:val="13AAB438"/>
    <w:rsid w:val="1484A18C"/>
    <w:rsid w:val="1489F34A"/>
    <w:rsid w:val="14DA09D2"/>
    <w:rsid w:val="1647A463"/>
    <w:rsid w:val="173B4F0F"/>
    <w:rsid w:val="1749D4A0"/>
    <w:rsid w:val="181A987B"/>
    <w:rsid w:val="192CED6A"/>
    <w:rsid w:val="19F27B2E"/>
    <w:rsid w:val="1B39A269"/>
    <w:rsid w:val="1BB97220"/>
    <w:rsid w:val="1BD6CDEC"/>
    <w:rsid w:val="1C561D59"/>
    <w:rsid w:val="1E0F858F"/>
    <w:rsid w:val="1E37E381"/>
    <w:rsid w:val="1EF7B15A"/>
    <w:rsid w:val="1EF9FBF3"/>
    <w:rsid w:val="1F040C2D"/>
    <w:rsid w:val="1F4C0651"/>
    <w:rsid w:val="1FBA156F"/>
    <w:rsid w:val="1FEF35E3"/>
    <w:rsid w:val="200CF4EE"/>
    <w:rsid w:val="20B2071D"/>
    <w:rsid w:val="20BDFF68"/>
    <w:rsid w:val="214FF258"/>
    <w:rsid w:val="21658024"/>
    <w:rsid w:val="226B1FB6"/>
    <w:rsid w:val="22FFCAF9"/>
    <w:rsid w:val="235B28FB"/>
    <w:rsid w:val="246405F3"/>
    <w:rsid w:val="25366828"/>
    <w:rsid w:val="266887BD"/>
    <w:rsid w:val="273AF0BD"/>
    <w:rsid w:val="279AD1D6"/>
    <w:rsid w:val="28800D99"/>
    <w:rsid w:val="28918A38"/>
    <w:rsid w:val="28ADF943"/>
    <w:rsid w:val="2AB2290B"/>
    <w:rsid w:val="2ABDC0B9"/>
    <w:rsid w:val="2B041C35"/>
    <w:rsid w:val="2BA36007"/>
    <w:rsid w:val="2C0FE486"/>
    <w:rsid w:val="2C3A79BD"/>
    <w:rsid w:val="2C7BC81E"/>
    <w:rsid w:val="2EC79631"/>
    <w:rsid w:val="2EF8878C"/>
    <w:rsid w:val="2F684BCD"/>
    <w:rsid w:val="2F8C5AE6"/>
    <w:rsid w:val="2F92E8CC"/>
    <w:rsid w:val="2F9F1A5F"/>
    <w:rsid w:val="2FEA182C"/>
    <w:rsid w:val="303CED3B"/>
    <w:rsid w:val="3061EEBC"/>
    <w:rsid w:val="309C2FAA"/>
    <w:rsid w:val="32D2C03C"/>
    <w:rsid w:val="32FF0D61"/>
    <w:rsid w:val="3333757B"/>
    <w:rsid w:val="35903809"/>
    <w:rsid w:val="35BD42ED"/>
    <w:rsid w:val="386B748C"/>
    <w:rsid w:val="3876B74D"/>
    <w:rsid w:val="3969F2FC"/>
    <w:rsid w:val="397B6F34"/>
    <w:rsid w:val="39FADA6C"/>
    <w:rsid w:val="3A0762EC"/>
    <w:rsid w:val="3A2074AE"/>
    <w:rsid w:val="3B16E2EF"/>
    <w:rsid w:val="3B22A3D6"/>
    <w:rsid w:val="3C1B678B"/>
    <w:rsid w:val="3CBCAFCF"/>
    <w:rsid w:val="3D34D1F4"/>
    <w:rsid w:val="3D84B150"/>
    <w:rsid w:val="3DBDD447"/>
    <w:rsid w:val="3E643574"/>
    <w:rsid w:val="3EEB0D8D"/>
    <w:rsid w:val="3F0F1774"/>
    <w:rsid w:val="3F7198D1"/>
    <w:rsid w:val="3F802B22"/>
    <w:rsid w:val="3FB41F52"/>
    <w:rsid w:val="40E9C537"/>
    <w:rsid w:val="41B53F65"/>
    <w:rsid w:val="41D1743A"/>
    <w:rsid w:val="430E5B2B"/>
    <w:rsid w:val="446D9954"/>
    <w:rsid w:val="44FADE12"/>
    <w:rsid w:val="450029A9"/>
    <w:rsid w:val="45288564"/>
    <w:rsid w:val="454582F6"/>
    <w:rsid w:val="4569015B"/>
    <w:rsid w:val="4658AA5E"/>
    <w:rsid w:val="46593705"/>
    <w:rsid w:val="46AEE5F6"/>
    <w:rsid w:val="46EE284C"/>
    <w:rsid w:val="47E1B81F"/>
    <w:rsid w:val="49AFAFA2"/>
    <w:rsid w:val="4B2C747D"/>
    <w:rsid w:val="4CB46547"/>
    <w:rsid w:val="4D5F96F5"/>
    <w:rsid w:val="4E64B797"/>
    <w:rsid w:val="4E941EE5"/>
    <w:rsid w:val="5021467D"/>
    <w:rsid w:val="502F2AE3"/>
    <w:rsid w:val="507CD33C"/>
    <w:rsid w:val="51418574"/>
    <w:rsid w:val="5328B933"/>
    <w:rsid w:val="537D24F7"/>
    <w:rsid w:val="53F3DAA5"/>
    <w:rsid w:val="54A01201"/>
    <w:rsid w:val="54A07A21"/>
    <w:rsid w:val="54CABEDE"/>
    <w:rsid w:val="54CB2716"/>
    <w:rsid w:val="54DBAE08"/>
    <w:rsid w:val="550D7F43"/>
    <w:rsid w:val="556117DB"/>
    <w:rsid w:val="558A4709"/>
    <w:rsid w:val="55BDB34C"/>
    <w:rsid w:val="55D37F78"/>
    <w:rsid w:val="56835636"/>
    <w:rsid w:val="571ADEA1"/>
    <w:rsid w:val="576E9CDF"/>
    <w:rsid w:val="577700B0"/>
    <w:rsid w:val="57FDF3E3"/>
    <w:rsid w:val="5851918D"/>
    <w:rsid w:val="58FBDC15"/>
    <w:rsid w:val="597F8F12"/>
    <w:rsid w:val="5981DCE2"/>
    <w:rsid w:val="5A37A765"/>
    <w:rsid w:val="5A704EBA"/>
    <w:rsid w:val="5B8B8410"/>
    <w:rsid w:val="5BAB7A5E"/>
    <w:rsid w:val="5BF4A1E9"/>
    <w:rsid w:val="5DEA2158"/>
    <w:rsid w:val="5F4A2BB3"/>
    <w:rsid w:val="5FF15748"/>
    <w:rsid w:val="603EE6E0"/>
    <w:rsid w:val="60F727EC"/>
    <w:rsid w:val="63EF1DA8"/>
    <w:rsid w:val="6448DB52"/>
    <w:rsid w:val="649B0FAC"/>
    <w:rsid w:val="64DEA21E"/>
    <w:rsid w:val="653326F9"/>
    <w:rsid w:val="6555C89C"/>
    <w:rsid w:val="6555CB04"/>
    <w:rsid w:val="680E0036"/>
    <w:rsid w:val="6937E5D7"/>
    <w:rsid w:val="6A071A6A"/>
    <w:rsid w:val="6A85E986"/>
    <w:rsid w:val="6ABD480D"/>
    <w:rsid w:val="6B92A177"/>
    <w:rsid w:val="6C050BA8"/>
    <w:rsid w:val="6C123966"/>
    <w:rsid w:val="6C86822B"/>
    <w:rsid w:val="6D73009B"/>
    <w:rsid w:val="6E37EF6A"/>
    <w:rsid w:val="6E70D312"/>
    <w:rsid w:val="6EBE7410"/>
    <w:rsid w:val="6F1232FF"/>
    <w:rsid w:val="6FB96BFC"/>
    <w:rsid w:val="6FF4E584"/>
    <w:rsid w:val="70B47C50"/>
    <w:rsid w:val="71140C28"/>
    <w:rsid w:val="71855675"/>
    <w:rsid w:val="7222F23C"/>
    <w:rsid w:val="72C0F9AD"/>
    <w:rsid w:val="72E97772"/>
    <w:rsid w:val="73312759"/>
    <w:rsid w:val="75C51F5E"/>
    <w:rsid w:val="772BD229"/>
    <w:rsid w:val="77AA83D8"/>
    <w:rsid w:val="77BB35A8"/>
    <w:rsid w:val="78782CDD"/>
    <w:rsid w:val="78BA13B2"/>
    <w:rsid w:val="793397A0"/>
    <w:rsid w:val="79B5F65D"/>
    <w:rsid w:val="7A08CC9A"/>
    <w:rsid w:val="7A923C3C"/>
    <w:rsid w:val="7AC1F992"/>
    <w:rsid w:val="7E53DCF7"/>
    <w:rsid w:val="7F5103C3"/>
    <w:rsid w:val="7F5B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B8CB"/>
  <w15:chartTrackingRefBased/>
  <w15:docId w15:val="{899C72C6-B6D8-4AC7-B48A-E1DBD92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ib\Downloads\Daily-Standup-template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Daily-Standup-template</Template>
  <TotalTime>5</TotalTime>
  <Pages>17</Pages>
  <Words>1669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 Borg</dc:creator>
  <cp:keywords/>
  <dc:description/>
  <cp:lastModifiedBy>Kimi Borg</cp:lastModifiedBy>
  <cp:revision>168</cp:revision>
  <dcterms:created xsi:type="dcterms:W3CDTF">2025-04-06T10:04:00Z</dcterms:created>
  <dcterms:modified xsi:type="dcterms:W3CDTF">2025-06-20T08:42:00Z</dcterms:modified>
</cp:coreProperties>
</file>